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567885" w14:textId="66CBE9EC" w:rsidR="000C641E" w:rsidRPr="00391938" w:rsidRDefault="005D326C" w:rsidP="005D326C">
      <w:pPr>
        <w:pStyle w:val="Titre1"/>
        <w:jc w:val="center"/>
      </w:pPr>
      <w:r>
        <w:t>Cahier des charges</w:t>
      </w:r>
    </w:p>
    <w:p w14:paraId="2B511EC1" w14:textId="66617D0F" w:rsidR="00A1675A" w:rsidRPr="005D326C" w:rsidRDefault="005D326C" w:rsidP="005D326C">
      <w:pPr>
        <w:pStyle w:val="Titre2"/>
      </w:pPr>
      <w:r w:rsidRPr="005D326C">
        <w:t>1) Contexte :</w:t>
      </w:r>
    </w:p>
    <w:p w14:paraId="0B5AC853" w14:textId="1E14D294" w:rsidR="00747E82" w:rsidRDefault="005D326C" w:rsidP="005D326C">
      <w:pPr>
        <w:pStyle w:val="Contenu"/>
        <w:rPr>
          <w:rStyle w:val="agcmg"/>
        </w:rPr>
      </w:pPr>
      <w:r>
        <w:rPr>
          <w:rStyle w:val="agcmg"/>
        </w:rPr>
        <w:tab/>
      </w:r>
      <w:r w:rsidRPr="005D326C">
        <w:rPr>
          <w:rStyle w:val="agcmg"/>
        </w:rPr>
        <w:t xml:space="preserve">Ce projet s’inscrit dans le cadre </w:t>
      </w:r>
      <w:r w:rsidR="000A776A">
        <w:rPr>
          <w:rStyle w:val="agcmg"/>
        </w:rPr>
        <w:t>de la collaboration avec l’entreprise</w:t>
      </w:r>
      <w:r w:rsidR="003317B6">
        <w:rPr>
          <w:rStyle w:val="agcmg"/>
        </w:rPr>
        <w:t xml:space="preserve"> Velux, entreprise reconnue dans la fabrication et la vente de fenêtre</w:t>
      </w:r>
      <w:r w:rsidR="00F04AEA">
        <w:rPr>
          <w:rStyle w:val="agcmg"/>
        </w:rPr>
        <w:t>s</w:t>
      </w:r>
      <w:r w:rsidR="003317B6">
        <w:rPr>
          <w:rStyle w:val="agcmg"/>
        </w:rPr>
        <w:t xml:space="preserve"> de toit.</w:t>
      </w:r>
      <w:r w:rsidRPr="005D326C">
        <w:rPr>
          <w:rStyle w:val="agcmg"/>
        </w:rPr>
        <w:t xml:space="preserve"> </w:t>
      </w:r>
      <w:r w:rsidR="003317B6">
        <w:rPr>
          <w:rStyle w:val="agcmg"/>
        </w:rPr>
        <w:t>L</w:t>
      </w:r>
      <w:r w:rsidR="000D246A">
        <w:rPr>
          <w:rStyle w:val="agcmg"/>
        </w:rPr>
        <w:t>’objectif pr</w:t>
      </w:r>
      <w:r w:rsidR="00747E82">
        <w:rPr>
          <w:rStyle w:val="agcmg"/>
        </w:rPr>
        <w:t>incipal</w:t>
      </w:r>
      <w:r w:rsidR="003317B6">
        <w:rPr>
          <w:rStyle w:val="agcmg"/>
        </w:rPr>
        <w:t xml:space="preserve"> est de tester des produits </w:t>
      </w:r>
      <w:r w:rsidR="00747E82">
        <w:rPr>
          <w:rStyle w:val="agcmg"/>
        </w:rPr>
        <w:t>ay</w:t>
      </w:r>
      <w:r w:rsidR="003317B6">
        <w:rPr>
          <w:rStyle w:val="agcmg"/>
        </w:rPr>
        <w:t>ant déjà été utilisé</w:t>
      </w:r>
      <w:r w:rsidR="000D246A">
        <w:rPr>
          <w:rStyle w:val="agcmg"/>
        </w:rPr>
        <w:t>s</w:t>
      </w:r>
      <w:r w:rsidR="003317B6">
        <w:rPr>
          <w:rStyle w:val="agcmg"/>
        </w:rPr>
        <w:t xml:space="preserve"> chez des clients et retiré</w:t>
      </w:r>
      <w:r w:rsidR="000D246A">
        <w:rPr>
          <w:rStyle w:val="agcmg"/>
        </w:rPr>
        <w:t>s</w:t>
      </w:r>
      <w:r w:rsidR="003317B6">
        <w:rPr>
          <w:rStyle w:val="agcmg"/>
        </w:rPr>
        <w:t xml:space="preserve"> </w:t>
      </w:r>
      <w:r w:rsidR="00747E82">
        <w:rPr>
          <w:rStyle w:val="agcmg"/>
        </w:rPr>
        <w:t>en raison d’un</w:t>
      </w:r>
      <w:r w:rsidR="003317B6">
        <w:rPr>
          <w:rStyle w:val="agcmg"/>
        </w:rPr>
        <w:t xml:space="preserve"> dysfonctionnement</w:t>
      </w:r>
      <w:r w:rsidR="000A776A">
        <w:rPr>
          <w:rStyle w:val="agcmg"/>
        </w:rPr>
        <w:t xml:space="preserve"> (panneau solaire, batterie, carte </w:t>
      </w:r>
      <w:r w:rsidR="000610D0">
        <w:rPr>
          <w:rStyle w:val="agcmg"/>
        </w:rPr>
        <w:t xml:space="preserve">de </w:t>
      </w:r>
      <w:r w:rsidR="000A776A">
        <w:rPr>
          <w:rStyle w:val="agcmg"/>
        </w:rPr>
        <w:t xml:space="preserve">commande moteur, </w:t>
      </w:r>
      <w:proofErr w:type="spellStart"/>
      <w:r w:rsidR="000A776A">
        <w:rPr>
          <w:rStyle w:val="agcmg"/>
        </w:rPr>
        <w:t>etc</w:t>
      </w:r>
      <w:proofErr w:type="spellEnd"/>
      <w:r w:rsidR="000A776A">
        <w:rPr>
          <w:rStyle w:val="agcmg"/>
        </w:rPr>
        <w:t>)</w:t>
      </w:r>
      <w:r w:rsidR="003317B6">
        <w:rPr>
          <w:rStyle w:val="agcmg"/>
        </w:rPr>
        <w:t xml:space="preserve">. </w:t>
      </w:r>
      <w:r w:rsidR="00747E82">
        <w:rPr>
          <w:rStyle w:val="agcmg"/>
        </w:rPr>
        <w:t>Cette démarche</w:t>
      </w:r>
      <w:r w:rsidR="003317B6">
        <w:rPr>
          <w:rStyle w:val="agcmg"/>
        </w:rPr>
        <w:t xml:space="preserve"> permet à Velux de ne pas jeter du matériel pouvant potentiellement resservir.</w:t>
      </w:r>
      <w:r w:rsidR="00F04AEA">
        <w:rPr>
          <w:rStyle w:val="agcmg"/>
        </w:rPr>
        <w:t xml:space="preserve"> Tout cela s’inscrit dans une démarche RSE avec un fort impact économique et écologique.</w:t>
      </w:r>
      <w:r w:rsidR="003317B6">
        <w:rPr>
          <w:rStyle w:val="agcmg"/>
        </w:rPr>
        <w:t xml:space="preserve"> </w:t>
      </w:r>
    </w:p>
    <w:p w14:paraId="00F66B34" w14:textId="5195DC18" w:rsidR="00A1675A" w:rsidRDefault="00747E82" w:rsidP="005D326C">
      <w:pPr>
        <w:pStyle w:val="Contenu"/>
        <w:rPr>
          <w:rStyle w:val="agcmg"/>
        </w:rPr>
      </w:pPr>
      <w:r>
        <w:rPr>
          <w:rStyle w:val="agcmg"/>
        </w:rPr>
        <w:tab/>
        <w:t>Actuellement</w:t>
      </w:r>
      <w:r w:rsidR="003317B6">
        <w:rPr>
          <w:rStyle w:val="agcmg"/>
        </w:rPr>
        <w:t xml:space="preserve">, le matériel comme les panneaux solaires dans le cadre de ce projet, </w:t>
      </w:r>
      <w:r>
        <w:rPr>
          <w:rStyle w:val="agcmg"/>
        </w:rPr>
        <w:t xml:space="preserve">est </w:t>
      </w:r>
      <w:r w:rsidR="000D246A">
        <w:rPr>
          <w:rStyle w:val="agcmg"/>
        </w:rPr>
        <w:t>envoyé</w:t>
      </w:r>
      <w:r>
        <w:rPr>
          <w:rStyle w:val="agcmg"/>
        </w:rPr>
        <w:t xml:space="preserve"> </w:t>
      </w:r>
      <w:r w:rsidR="000D246A">
        <w:rPr>
          <w:rStyle w:val="agcmg"/>
        </w:rPr>
        <w:t xml:space="preserve">sur un banc de test manuel </w:t>
      </w:r>
      <w:r w:rsidR="000A776A">
        <w:rPr>
          <w:rStyle w:val="agcmg"/>
        </w:rPr>
        <w:t>nécessitant des</w:t>
      </w:r>
      <w:r w:rsidR="000D246A">
        <w:rPr>
          <w:rStyle w:val="agcmg"/>
        </w:rPr>
        <w:t xml:space="preserve"> prise</w:t>
      </w:r>
      <w:r w:rsidR="000A776A">
        <w:rPr>
          <w:rStyle w:val="agcmg"/>
        </w:rPr>
        <w:t>s</w:t>
      </w:r>
      <w:r w:rsidR="000D246A">
        <w:rPr>
          <w:rStyle w:val="agcmg"/>
        </w:rPr>
        <w:t xml:space="preserve"> de mesure par un opérateur.</w:t>
      </w:r>
    </w:p>
    <w:p w14:paraId="254B4081" w14:textId="59D5A02E" w:rsidR="000D246A" w:rsidRPr="005D326C" w:rsidRDefault="000D246A" w:rsidP="005D326C">
      <w:pPr>
        <w:pStyle w:val="Contenu"/>
      </w:pPr>
      <w:r>
        <w:tab/>
        <w:t>L’objectif du projet est d’automatiser le test des panneaux solaires via le développement d’un module de commande pour les appareils de test SIGLENT (multimètre et charge électronique).</w:t>
      </w:r>
      <w:r w:rsidR="00F04AEA">
        <w:t xml:space="preserve"> Cela permettra réduire grandement les temps de test, diminuer les erreurs humaines et standardiser le processus.</w:t>
      </w:r>
    </w:p>
    <w:p w14:paraId="7C925C4D" w14:textId="20DE69AF" w:rsidR="00CF1BF8" w:rsidRDefault="00CF1BF8" w:rsidP="006A6190"/>
    <w:p w14:paraId="0F893246" w14:textId="664AC59B" w:rsidR="005D326C" w:rsidRPr="005D326C" w:rsidRDefault="000A776A" w:rsidP="005D326C">
      <w:pPr>
        <w:pStyle w:val="Titre2"/>
        <w:rPr>
          <w:rStyle w:val="agcmg"/>
        </w:rPr>
      </w:pPr>
      <w:r>
        <w:rPr>
          <w:rStyle w:val="agcmg"/>
        </w:rPr>
        <w:t>2</w:t>
      </w:r>
      <w:r w:rsidR="005D326C" w:rsidRPr="005D326C">
        <w:rPr>
          <w:rStyle w:val="agcmg"/>
        </w:rPr>
        <w:t>) Fonctions principales :</w:t>
      </w:r>
    </w:p>
    <w:p w14:paraId="0B25BF13" w14:textId="79E34153" w:rsidR="005D326C" w:rsidRPr="005D326C" w:rsidRDefault="00747E82" w:rsidP="005D326C">
      <w:pPr>
        <w:pStyle w:val="Contenu"/>
        <w:rPr>
          <w:lang w:eastAsia="fr-FR"/>
        </w:rPr>
      </w:pPr>
      <w:r>
        <w:rPr>
          <w:lang w:eastAsia="fr-FR"/>
        </w:rPr>
        <w:t>- Mesure des caractéristiques d’un panneau solaire (tension à vide, courant de court-circuit, FF, …)</w:t>
      </w:r>
    </w:p>
    <w:p w14:paraId="4220033C" w14:textId="79207698" w:rsidR="005D326C" w:rsidRPr="005D326C" w:rsidRDefault="00747E82" w:rsidP="005D326C">
      <w:pPr>
        <w:pStyle w:val="Contenu"/>
        <w:rPr>
          <w:lang w:eastAsia="fr-FR"/>
        </w:rPr>
      </w:pPr>
      <w:r>
        <w:rPr>
          <w:lang w:eastAsia="fr-FR"/>
        </w:rPr>
        <w:t>- Interaction simple et fluide avec l’utilisateur</w:t>
      </w:r>
    </w:p>
    <w:p w14:paraId="0832799A" w14:textId="20CA0C3E" w:rsidR="005D326C" w:rsidRDefault="005D326C" w:rsidP="006A6190">
      <w:pPr>
        <w:rPr>
          <w:rStyle w:val="agcmg"/>
          <w:b/>
          <w:bCs/>
        </w:rPr>
      </w:pPr>
    </w:p>
    <w:p w14:paraId="02446D2F" w14:textId="7578B615" w:rsidR="005D326C" w:rsidRPr="005D326C" w:rsidRDefault="005D326C" w:rsidP="005D326C">
      <w:pPr>
        <w:pStyle w:val="Titre2"/>
        <w:rPr>
          <w:rStyle w:val="agcmg"/>
          <w:bCs/>
        </w:rPr>
      </w:pPr>
      <w:r w:rsidRPr="005D326C">
        <w:rPr>
          <w:rStyle w:val="agcmg"/>
          <w:bCs/>
        </w:rPr>
        <w:t>3) Interactions avec l’utilisateur :</w:t>
      </w:r>
      <w:r w:rsidR="00E17F02" w:rsidRPr="00E17F02">
        <w:rPr>
          <w:b w:val="0"/>
          <w:bCs/>
          <w:noProof/>
          <w:lang w:eastAsia="fr-FR"/>
        </w:rPr>
        <w:t xml:space="preserve"> </w:t>
      </w:r>
    </w:p>
    <w:p w14:paraId="17C6C606" w14:textId="1D33BE76" w:rsidR="005D326C" w:rsidRPr="005D326C" w:rsidRDefault="00F04AEA" w:rsidP="005D326C">
      <w:pPr>
        <w:pStyle w:val="Contenu"/>
        <w:rPr>
          <w:lang w:eastAsia="fr-FR"/>
        </w:rPr>
      </w:pPr>
      <w:r>
        <w:rPr>
          <w:lang w:eastAsia="fr-FR"/>
        </w:rPr>
        <w:t>- Bouton poussoir de lancement des mesures</w:t>
      </w:r>
    </w:p>
    <w:p w14:paraId="3FA79E49" w14:textId="3D96E305" w:rsidR="005D326C" w:rsidRPr="005D326C" w:rsidRDefault="00F04AEA" w:rsidP="005D326C">
      <w:pPr>
        <w:pStyle w:val="Contenu"/>
        <w:rPr>
          <w:lang w:eastAsia="fr-FR"/>
        </w:rPr>
      </w:pPr>
      <w:r>
        <w:rPr>
          <w:lang w:eastAsia="fr-FR"/>
        </w:rPr>
        <w:t>- Ecran LCD pour l’affichage des résultats des tests</w:t>
      </w:r>
    </w:p>
    <w:p w14:paraId="7B22414C" w14:textId="2C7FD5E3" w:rsidR="005D326C" w:rsidRDefault="005D326C" w:rsidP="006A6190">
      <w:pPr>
        <w:rPr>
          <w:rStyle w:val="agcmg"/>
          <w:b/>
          <w:bCs/>
        </w:rPr>
      </w:pPr>
    </w:p>
    <w:p w14:paraId="3F3D303E" w14:textId="5E4E29B5" w:rsidR="005D326C" w:rsidRPr="005D326C" w:rsidRDefault="005D326C" w:rsidP="005D326C">
      <w:pPr>
        <w:pStyle w:val="Titre2"/>
        <w:rPr>
          <w:rStyle w:val="agcmg"/>
        </w:rPr>
      </w:pPr>
      <w:r w:rsidRPr="005D326C">
        <w:rPr>
          <w:rStyle w:val="agcmg"/>
        </w:rPr>
        <w:t xml:space="preserve">4) </w:t>
      </w:r>
      <w:r w:rsidR="00E17F02">
        <w:rPr>
          <w:rStyle w:val="agcmg"/>
        </w:rPr>
        <w:t>Exemple de s</w:t>
      </w:r>
      <w:r w:rsidRPr="005D326C">
        <w:rPr>
          <w:rStyle w:val="agcmg"/>
        </w:rPr>
        <w:t>chéma fonctionnel du projet :</w:t>
      </w:r>
    </w:p>
    <w:p w14:paraId="73833E52" w14:textId="2E9D2D09" w:rsidR="005D326C" w:rsidRDefault="005D326C" w:rsidP="005D326C">
      <w:pPr>
        <w:pStyle w:val="Contenu"/>
        <w:rPr>
          <w:rStyle w:val="agcmg"/>
          <w:b/>
          <w:bCs/>
        </w:rPr>
      </w:pPr>
      <w:r>
        <w:rPr>
          <w:rStyle w:val="agcmg"/>
        </w:rPr>
        <w:tab/>
        <w:t xml:space="preserve">Les fonctions principales du projet se résument en seulement </w:t>
      </w:r>
      <w:r w:rsidR="00AF4741">
        <w:rPr>
          <w:rStyle w:val="agcmg"/>
        </w:rPr>
        <w:t>une entrée, deux équipements parallèles et une sortie</w:t>
      </w:r>
      <w:r>
        <w:rPr>
          <w:rStyle w:val="agcmg"/>
        </w:rPr>
        <w:t xml:space="preserve">. </w:t>
      </w:r>
      <w:r w:rsidR="00AF4741">
        <w:rPr>
          <w:rStyle w:val="agcmg"/>
        </w:rPr>
        <w:t xml:space="preserve">L’entrée correspond au bouton poussoir de lancement des mesures, les équipements parallèles aux deux appareils </w:t>
      </w:r>
      <w:r w:rsidR="00E17F02">
        <w:rPr>
          <w:rStyle w:val="agcmg"/>
        </w:rPr>
        <w:t xml:space="preserve">de test </w:t>
      </w:r>
      <w:r w:rsidR="00AF4741">
        <w:rPr>
          <w:rStyle w:val="agcmg"/>
        </w:rPr>
        <w:t>SIGLENT et la sortie à l’écran LCD</w:t>
      </w:r>
      <w:r>
        <w:rPr>
          <w:rStyle w:val="agcmg"/>
        </w:rPr>
        <w:t>.</w:t>
      </w:r>
    </w:p>
    <w:p w14:paraId="3307110A" w14:textId="19926314" w:rsidR="005D326C" w:rsidRDefault="005D326C" w:rsidP="006A6190">
      <w:pPr>
        <w:rPr>
          <w:rStyle w:val="agcmg"/>
          <w:b/>
          <w:bCs/>
        </w:rPr>
      </w:pPr>
    </w:p>
    <w:p w14:paraId="1FEFA8FF" w14:textId="7D4528CD" w:rsidR="00AF4741" w:rsidRDefault="00E17F02" w:rsidP="006A6190">
      <w:pPr>
        <w:rPr>
          <w:rStyle w:val="agcmg"/>
          <w:b/>
          <w:bCs/>
        </w:rPr>
      </w:pPr>
      <w:r w:rsidRPr="00AF4741">
        <w:rPr>
          <w:rStyle w:val="agcmg"/>
          <w:b/>
          <w:bCs/>
          <w:noProof/>
          <w:lang w:eastAsia="fr-FR"/>
        </w:rPr>
        <w:drawing>
          <wp:anchor distT="0" distB="0" distL="114300" distR="114300" simplePos="0" relativeHeight="251656192" behindDoc="0" locked="0" layoutInCell="1" allowOverlap="1" wp14:anchorId="47B6CE83" wp14:editId="1F97FD2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140200" cy="2018030"/>
            <wp:effectExtent l="0" t="0" r="0" b="1270"/>
            <wp:wrapThrough wrapText="bothSides">
              <wp:wrapPolygon edited="0">
                <wp:start x="0" y="0"/>
                <wp:lineTo x="0" y="21410"/>
                <wp:lineTo x="21467" y="21410"/>
                <wp:lineTo x="21467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EDDC1" w14:textId="3B20E61F" w:rsidR="00AF4741" w:rsidRDefault="00AF4741" w:rsidP="006A6190">
      <w:pPr>
        <w:rPr>
          <w:rStyle w:val="agcmg"/>
          <w:b/>
          <w:bCs/>
        </w:rPr>
      </w:pPr>
    </w:p>
    <w:p w14:paraId="309585DF" w14:textId="4D93CA99" w:rsidR="00AF4741" w:rsidRDefault="00AF4741" w:rsidP="006A6190">
      <w:pPr>
        <w:rPr>
          <w:rStyle w:val="agcmg"/>
          <w:b/>
          <w:bCs/>
        </w:rPr>
      </w:pPr>
    </w:p>
    <w:p w14:paraId="7AFBBAC4" w14:textId="568E16B1" w:rsidR="00AF4741" w:rsidRDefault="00AF4741" w:rsidP="006A6190">
      <w:pPr>
        <w:rPr>
          <w:rStyle w:val="agcmg"/>
          <w:b/>
          <w:bCs/>
        </w:rPr>
      </w:pPr>
    </w:p>
    <w:p w14:paraId="6FB7DD49" w14:textId="39E08FE1" w:rsidR="00AF4741" w:rsidRDefault="00AF4741" w:rsidP="006A6190">
      <w:pPr>
        <w:rPr>
          <w:rStyle w:val="agcmg"/>
          <w:b/>
          <w:bCs/>
        </w:rPr>
      </w:pPr>
    </w:p>
    <w:p w14:paraId="3196A8C7" w14:textId="4AE478FD" w:rsidR="00AF4741" w:rsidRDefault="00AF4741" w:rsidP="006A6190">
      <w:pPr>
        <w:rPr>
          <w:rStyle w:val="agcmg"/>
          <w:b/>
          <w:bCs/>
        </w:rPr>
      </w:pPr>
    </w:p>
    <w:p w14:paraId="12B7F077" w14:textId="14DA0D7D" w:rsidR="00AF4741" w:rsidRDefault="00AF4741" w:rsidP="006A6190">
      <w:pPr>
        <w:rPr>
          <w:rStyle w:val="agcmg"/>
          <w:b/>
          <w:bCs/>
        </w:rPr>
      </w:pPr>
    </w:p>
    <w:p w14:paraId="625440CD" w14:textId="0C9EB98A" w:rsidR="00AF4741" w:rsidRDefault="00AF4741" w:rsidP="006A6190">
      <w:pPr>
        <w:rPr>
          <w:rStyle w:val="agcmg"/>
          <w:b/>
          <w:bCs/>
        </w:rPr>
      </w:pPr>
    </w:p>
    <w:p w14:paraId="69A8D38F" w14:textId="10DE3A0B" w:rsidR="00AF4741" w:rsidRDefault="00AF4741" w:rsidP="006A6190">
      <w:pPr>
        <w:rPr>
          <w:rStyle w:val="agcmg"/>
          <w:b/>
          <w:bCs/>
        </w:rPr>
      </w:pPr>
    </w:p>
    <w:p w14:paraId="7E0AEBC5" w14:textId="1C0D31C0" w:rsidR="00AF4741" w:rsidRDefault="00AF4741" w:rsidP="006A6190">
      <w:pPr>
        <w:rPr>
          <w:rStyle w:val="agcmg"/>
          <w:b/>
          <w:bCs/>
        </w:rPr>
      </w:pPr>
    </w:p>
    <w:p w14:paraId="30B1A84F" w14:textId="1067210A" w:rsidR="00AF4741" w:rsidRDefault="00AF4741" w:rsidP="006A6190">
      <w:pPr>
        <w:rPr>
          <w:rStyle w:val="agcmg"/>
          <w:b/>
          <w:bCs/>
        </w:rPr>
      </w:pPr>
    </w:p>
    <w:p w14:paraId="09B02107" w14:textId="082AEEFF" w:rsidR="00AF4741" w:rsidRDefault="00AF4741" w:rsidP="006A6190">
      <w:pPr>
        <w:rPr>
          <w:rStyle w:val="agcmg"/>
          <w:b/>
          <w:bCs/>
        </w:rPr>
      </w:pPr>
    </w:p>
    <w:p w14:paraId="0DED567D" w14:textId="0B3F410B" w:rsidR="00AF4741" w:rsidRDefault="00AF4741" w:rsidP="006A6190">
      <w:pPr>
        <w:rPr>
          <w:rStyle w:val="agcmg"/>
          <w:b/>
          <w:bCs/>
        </w:rPr>
      </w:pPr>
    </w:p>
    <w:p w14:paraId="2CD37FD2" w14:textId="20EE2B66" w:rsidR="00AF4741" w:rsidRDefault="00AF4741" w:rsidP="006A6190">
      <w:pPr>
        <w:rPr>
          <w:rStyle w:val="agcmg"/>
          <w:b/>
          <w:bCs/>
        </w:rPr>
      </w:pPr>
    </w:p>
    <w:p w14:paraId="6D3118AD" w14:textId="12C5DA0B" w:rsidR="00AF4741" w:rsidRDefault="00AF4741" w:rsidP="006A6190">
      <w:pPr>
        <w:rPr>
          <w:rStyle w:val="agcmg"/>
          <w:b/>
          <w:bCs/>
        </w:rPr>
      </w:pPr>
    </w:p>
    <w:p w14:paraId="63DAC5DF" w14:textId="0434D966" w:rsidR="00AF4741" w:rsidRDefault="00AF4741" w:rsidP="006A6190">
      <w:pPr>
        <w:rPr>
          <w:rStyle w:val="agcmg"/>
          <w:b/>
          <w:bCs/>
        </w:rPr>
      </w:pPr>
    </w:p>
    <w:p w14:paraId="75500966" w14:textId="1A31D7FF" w:rsidR="005D326C" w:rsidRPr="005D326C" w:rsidRDefault="005D326C" w:rsidP="005D326C">
      <w:pPr>
        <w:pStyle w:val="Titre2"/>
        <w:rPr>
          <w:rStyle w:val="agcmg"/>
        </w:rPr>
      </w:pPr>
      <w:r w:rsidRPr="005D326C">
        <w:rPr>
          <w:rStyle w:val="agcmg"/>
        </w:rPr>
        <w:lastRenderedPageBreak/>
        <w:t xml:space="preserve">5) </w:t>
      </w:r>
      <w:r w:rsidR="00E17F02">
        <w:rPr>
          <w:rStyle w:val="agcmg"/>
        </w:rPr>
        <w:t>Exemple de s</w:t>
      </w:r>
      <w:r w:rsidRPr="005D326C">
        <w:rPr>
          <w:rStyle w:val="agcmg"/>
        </w:rPr>
        <w:t>chéma structurel du projet :</w:t>
      </w:r>
    </w:p>
    <w:p w14:paraId="538B9C24" w14:textId="4FE533CB" w:rsidR="005D326C" w:rsidRDefault="00B55CC3" w:rsidP="006A6190">
      <w:pPr>
        <w:rPr>
          <w:rStyle w:val="agcmg"/>
          <w:b/>
          <w:bCs/>
        </w:rPr>
      </w:pPr>
      <w:r>
        <w:rPr>
          <w:rStyle w:val="agcmg"/>
        </w:rPr>
        <w:t>La structure du projet sera basée sur le modèle ci-dessous avec des améliorations possibles :</w:t>
      </w:r>
      <w:r w:rsidR="00E17F02">
        <w:rPr>
          <w:rStyle w:val="agcmg"/>
        </w:rPr>
        <w:tab/>
      </w:r>
    </w:p>
    <w:p w14:paraId="7A9C1B46" w14:textId="26C26551" w:rsidR="005D326C" w:rsidRDefault="005D326C" w:rsidP="006A6190">
      <w:pPr>
        <w:rPr>
          <w:rStyle w:val="agcmg"/>
          <w:b/>
          <w:bCs/>
        </w:rPr>
      </w:pPr>
    </w:p>
    <w:p w14:paraId="5836EC98" w14:textId="56610D81" w:rsidR="005D326C" w:rsidRDefault="00E80FE8" w:rsidP="006A6190">
      <w:pPr>
        <w:rPr>
          <w:rStyle w:val="agcmg"/>
          <w:b/>
          <w:bCs/>
        </w:rPr>
      </w:pPr>
      <w:r>
        <w:rPr>
          <w:b/>
          <w:bCs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44FFA0F" wp14:editId="0A6E08BC">
                <wp:simplePos x="0" y="0"/>
                <wp:positionH relativeFrom="column">
                  <wp:posOffset>194854</wp:posOffset>
                </wp:positionH>
                <wp:positionV relativeFrom="paragraph">
                  <wp:posOffset>8436</wp:posOffset>
                </wp:positionV>
                <wp:extent cx="5974715" cy="2513330"/>
                <wp:effectExtent l="0" t="0" r="6985" b="1270"/>
                <wp:wrapNone/>
                <wp:docPr id="28" name="Groupe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4715" cy="2513330"/>
                          <a:chOff x="0" y="0"/>
                          <a:chExt cx="5974715" cy="2513330"/>
                        </a:xfrm>
                      </wpg:grpSpPr>
                      <wpg:grpSp>
                        <wpg:cNvPr id="24" name="Groupe 24"/>
                        <wpg:cNvGrpSpPr/>
                        <wpg:grpSpPr>
                          <a:xfrm>
                            <a:off x="0" y="0"/>
                            <a:ext cx="5974715" cy="2513330"/>
                            <a:chOff x="0" y="0"/>
                            <a:chExt cx="5974715" cy="2513330"/>
                          </a:xfrm>
                        </wpg:grpSpPr>
                        <pic:pic xmlns:pic="http://schemas.openxmlformats.org/drawingml/2006/picture">
                          <pic:nvPicPr>
                            <pic:cNvPr id="4" name="Image 4" descr="Écran LCD 2x16 COB Module 3,82 pouces - RC1602E - Raystar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48175" y="421005"/>
                              <a:ext cx="1526540" cy="1223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Image 7" descr="C:\Users\Leo-CAS\Documents\Projets\Prod\Velux\Projet Lousion\Sans titre1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502660" cy="2513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" name="Connecteur droit 9"/>
                          <wps:cNvCnPr/>
                          <wps:spPr>
                            <a:xfrm>
                              <a:off x="4042410" y="1036320"/>
                              <a:ext cx="43476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Connecteur droit 11"/>
                          <wps:cNvCnPr/>
                          <wps:spPr>
                            <a:xfrm>
                              <a:off x="4019550" y="1095375"/>
                              <a:ext cx="46185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98570" y="944880"/>
                              <a:ext cx="349250" cy="278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EDB456" w14:textId="0D87CCF7" w:rsidR="00E17F02" w:rsidRDefault="00E17F02">
                                <w:r>
                                  <w:t>/3/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2" name="Connecteur droit 22"/>
                          <wps:cNvCnPr/>
                          <wps:spPr>
                            <a:xfrm>
                              <a:off x="3495675" y="1040130"/>
                              <a:ext cx="4291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necteur droit 23"/>
                          <wps:cNvCnPr/>
                          <wps:spPr>
                            <a:xfrm>
                              <a:off x="3495675" y="1099185"/>
                              <a:ext cx="406711" cy="56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5" name="Image 25" descr="OPITEC - LOISIRS SCIENCES CREATIVITE | Bouton-poussoir, Bouton-poussoir  unip...,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87" t="23562" r="15349" b="23882"/>
                          <a:stretch/>
                        </pic:blipFill>
                        <pic:spPr bwMode="auto">
                          <a:xfrm>
                            <a:off x="3869872" y="1885950"/>
                            <a:ext cx="680085" cy="55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6" name="Connecteur droit 26"/>
                        <wps:cNvCnPr/>
                        <wps:spPr>
                          <a:xfrm flipH="1">
                            <a:off x="3298372" y="2179865"/>
                            <a:ext cx="51206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onnecteur droit 27"/>
                        <wps:cNvCnPr/>
                        <wps:spPr>
                          <a:xfrm flipV="1">
                            <a:off x="3306536" y="1417865"/>
                            <a:ext cx="0" cy="7607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FFA0F" id="Groupe 28" o:spid="_x0000_s1026" style="position:absolute;left:0;text-align:left;margin-left:15.35pt;margin-top:.65pt;width:470.45pt;height:197.9pt;z-index:251677696" coordsize="59747,2513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">
                <v:group id="Groupe 24" o:spid="_x0000_s1027" style="position:absolute;width:59747;height:25133" coordsize="59747,25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" o:spid="_x0000_s1028" type="#_x0000_t75" alt="Écran LCD 2x16 COB Module 3,82 pouces - RC1602E - Raystar" style="position:absolute;left:44481;top:4210;width:15266;height:12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">
                    <v:imagedata r:id="rId13" o:title="Écran LCD 2x16 COB Module 3,82 pouces - RC1602E - Raystar"/>
                    <v:path arrowok="t"/>
                  </v:shape>
                  <v:shape id="Image 7" o:spid="_x0000_s1029" type="#_x0000_t75" style="position:absolute;width:35026;height:25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">
                    <v:imagedata r:id="rId14" o:title="Sans titre1"/>
                    <v:path arrowok="t"/>
                  </v:shape>
                  <v:line id="Connecteur droit 9" o:spid="_x0000_s1030" style="position:absolute;visibility:visible;mso-wrap-style:square" from="40424,10363" to="44771,10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" strokecolor="#0f0d29 [3213]" strokeweight="1pt"/>
                  <v:line id="Connecteur droit 11" o:spid="_x0000_s1031" style="position:absolute;visibility:visible;mso-wrap-style:square" from="40195,10953" to="44814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" strokecolor="#0f0d29 [3213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32" type="#_x0000_t202" style="position:absolute;left:37985;top:9448;width:3493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14:paraId="0CEDB456" w14:textId="0D87CCF7" w:rsidR="00E17F02" w:rsidRDefault="00E17F02">
                          <w:r>
                            <w:t>/3/</w:t>
                          </w:r>
                        </w:p>
                      </w:txbxContent>
                    </v:textbox>
                  </v:shape>
                  <v:line id="Connecteur droit 22" o:spid="_x0000_s1033" style="position:absolute;visibility:visible;mso-wrap-style:square" from="34956,10401" to="39248,10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" strokecolor="#0f0d29 [3213]" strokeweight="1pt"/>
                  <v:line id="Connecteur droit 23" o:spid="_x0000_s1034" style="position:absolute;visibility:visible;mso-wrap-style:square" from="34956,10991" to="39023,11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" strokecolor="#0f0d29 [3213]" strokeweight="1pt"/>
                </v:group>
                <v:shape id="Image 25" o:spid="_x0000_s1035" type="#_x0000_t75" alt="OPITEC - LOISIRS SCIENCES CREATIVITE | Bouton-poussoir, Bouton-poussoir  unip...," style="position:absolute;left:38698;top:18859;width:6801;height:5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">
                  <v:imagedata r:id="rId15" o:title="OPITEC - LOISIRS SCIENCES CREATIVITE | Bouton-poussoir, Bouton-poussoir  unip.." croptop="15442f" cropbottom="15651f" cropleft="13426f" cropright="10059f"/>
                  <v:path arrowok="t"/>
                </v:shape>
                <v:line id="Connecteur droit 26" o:spid="_x0000_s1036" style="position:absolute;flip:x;visibility:visible;mso-wrap-style:square" from="32983,21798" to="38104,21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" strokecolor="#0f0d29 [3200]" strokeweight="1pt"/>
                <v:line id="Connecteur droit 27" o:spid="_x0000_s1037" style="position:absolute;flip:y;visibility:visible;mso-wrap-style:square" from="33065,14178" to="33065,2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" strokecolor="#0f0d29 [3200]" strokeweight="1pt"/>
              </v:group>
            </w:pict>
          </mc:Fallback>
        </mc:AlternateContent>
      </w:r>
    </w:p>
    <w:p w14:paraId="7CA1ABCE" w14:textId="37CB6CCF" w:rsidR="005D326C" w:rsidRDefault="005D326C" w:rsidP="006A6190">
      <w:pPr>
        <w:rPr>
          <w:rStyle w:val="agcmg"/>
          <w:b/>
          <w:bCs/>
        </w:rPr>
      </w:pPr>
    </w:p>
    <w:p w14:paraId="7527B5EF" w14:textId="218EC11E" w:rsidR="005D326C" w:rsidRDefault="005D326C" w:rsidP="006A6190">
      <w:pPr>
        <w:rPr>
          <w:rStyle w:val="agcmg"/>
          <w:b/>
          <w:bCs/>
        </w:rPr>
      </w:pPr>
    </w:p>
    <w:p w14:paraId="6F271E40" w14:textId="60393E79" w:rsidR="005D326C" w:rsidRDefault="005D326C" w:rsidP="006A6190">
      <w:pPr>
        <w:rPr>
          <w:rStyle w:val="agcmg"/>
          <w:b/>
          <w:bCs/>
        </w:rPr>
      </w:pPr>
    </w:p>
    <w:p w14:paraId="327557FC" w14:textId="619AF854" w:rsidR="005D326C" w:rsidRDefault="005D326C" w:rsidP="006A6190">
      <w:pPr>
        <w:rPr>
          <w:rStyle w:val="agcmg"/>
          <w:b/>
          <w:bCs/>
        </w:rPr>
      </w:pPr>
    </w:p>
    <w:p w14:paraId="4E6D7793" w14:textId="2D1CF794" w:rsidR="005D326C" w:rsidRDefault="005D326C" w:rsidP="006A6190">
      <w:pPr>
        <w:rPr>
          <w:rStyle w:val="agcmg"/>
          <w:b/>
          <w:bCs/>
        </w:rPr>
      </w:pPr>
    </w:p>
    <w:p w14:paraId="707038AA" w14:textId="5B3A20BD" w:rsidR="005D326C" w:rsidRDefault="00E17F02" w:rsidP="006A6190">
      <w:pPr>
        <w:rPr>
          <w:rStyle w:val="agcmg"/>
          <w:b/>
          <w:bCs/>
        </w:rPr>
      </w:pPr>
      <w:r w:rsidRPr="00E17F02">
        <w:rPr>
          <w:rStyle w:val="agcmg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74B520" wp14:editId="54C0CAF4">
                <wp:simplePos x="0" y="0"/>
                <wp:positionH relativeFrom="column">
                  <wp:posOffset>10702290</wp:posOffset>
                </wp:positionH>
                <wp:positionV relativeFrom="paragraph">
                  <wp:posOffset>2372995</wp:posOffset>
                </wp:positionV>
                <wp:extent cx="439476" cy="0"/>
                <wp:effectExtent l="0" t="0" r="36830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4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CBBDF3" id="Connecteur droit 1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2.7pt,186.85pt" to="877.3pt,1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" strokecolor="#024f75 [3204]" strokeweight="1pt"/>
            </w:pict>
          </mc:Fallback>
        </mc:AlternateContent>
      </w:r>
      <w:r w:rsidRPr="00E17F02">
        <w:rPr>
          <w:rStyle w:val="agcmg"/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9F862" wp14:editId="0336DE18">
                <wp:simplePos x="0" y="0"/>
                <wp:positionH relativeFrom="column">
                  <wp:posOffset>10681970</wp:posOffset>
                </wp:positionH>
                <wp:positionV relativeFrom="paragraph">
                  <wp:posOffset>2432685</wp:posOffset>
                </wp:positionV>
                <wp:extent cx="459354" cy="0"/>
                <wp:effectExtent l="0" t="0" r="36195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3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1DC22C" id="Connecteur droit 1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1.1pt,191.55pt" to="877.25pt,1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" strokecolor="#024f75 [3204]" strokeweight="1pt"/>
            </w:pict>
          </mc:Fallback>
        </mc:AlternateContent>
      </w:r>
    </w:p>
    <w:p w14:paraId="4115610B" w14:textId="12BCD393" w:rsidR="005D326C" w:rsidRDefault="005D326C" w:rsidP="006A6190">
      <w:pPr>
        <w:rPr>
          <w:rStyle w:val="agcmg"/>
          <w:b/>
          <w:bCs/>
        </w:rPr>
      </w:pPr>
    </w:p>
    <w:p w14:paraId="3625436B" w14:textId="0568403D" w:rsidR="005D326C" w:rsidRDefault="005D326C" w:rsidP="006A6190">
      <w:pPr>
        <w:rPr>
          <w:rStyle w:val="agcmg"/>
          <w:b/>
          <w:bCs/>
        </w:rPr>
      </w:pPr>
    </w:p>
    <w:p w14:paraId="02B9A446" w14:textId="7E9B20AC" w:rsidR="005D326C" w:rsidRDefault="005D326C" w:rsidP="006A6190">
      <w:pPr>
        <w:rPr>
          <w:rStyle w:val="agcmg"/>
          <w:b/>
          <w:bCs/>
        </w:rPr>
      </w:pPr>
    </w:p>
    <w:p w14:paraId="73E448A4" w14:textId="2C2DD3DA" w:rsidR="00FE49C0" w:rsidRDefault="00FE49C0" w:rsidP="006A6190"/>
    <w:p w14:paraId="0EAF453A" w14:textId="3A6FB8DA" w:rsidR="00FE49C0" w:rsidRDefault="00FE49C0" w:rsidP="006A6190"/>
    <w:p w14:paraId="5BAC1712" w14:textId="6C5F58DD" w:rsidR="00FE49C0" w:rsidRDefault="00FE49C0" w:rsidP="006A6190"/>
    <w:p w14:paraId="710BC109" w14:textId="77777777" w:rsidR="00FE49C0" w:rsidRDefault="00FE49C0" w:rsidP="006A6190"/>
    <w:p w14:paraId="0DC5E796" w14:textId="1B4C151F" w:rsidR="00FE49C0" w:rsidRDefault="00FE49C0" w:rsidP="006A6190"/>
    <w:p w14:paraId="4C6EC92A" w14:textId="77777777" w:rsidR="00FE49C0" w:rsidRDefault="00FE49C0" w:rsidP="006A6190"/>
    <w:p w14:paraId="4BC89731" w14:textId="3FAA4FA5" w:rsidR="005D326C" w:rsidRDefault="00E17F02" w:rsidP="00FE49C0">
      <w:pPr>
        <w:pStyle w:val="Titre2"/>
      </w:pPr>
      <w:r w:rsidRPr="00E17F0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380EB7" wp14:editId="3A86AE59">
                <wp:simplePos x="0" y="0"/>
                <wp:positionH relativeFrom="column">
                  <wp:posOffset>8235315</wp:posOffset>
                </wp:positionH>
                <wp:positionV relativeFrom="paragraph">
                  <wp:posOffset>2372360</wp:posOffset>
                </wp:positionV>
                <wp:extent cx="439476" cy="0"/>
                <wp:effectExtent l="0" t="0" r="3683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4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00C1D8" id="Connecteur droit 1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8.45pt,186.8pt" to="683.05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" strokecolor="#024f75 [3204]" strokeweight="1pt"/>
            </w:pict>
          </mc:Fallback>
        </mc:AlternateContent>
      </w:r>
      <w:r w:rsidRPr="00E17F0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B70A5" wp14:editId="5BDB4EA4">
                <wp:simplePos x="0" y="0"/>
                <wp:positionH relativeFrom="column">
                  <wp:posOffset>8214995</wp:posOffset>
                </wp:positionH>
                <wp:positionV relativeFrom="paragraph">
                  <wp:posOffset>2432050</wp:posOffset>
                </wp:positionV>
                <wp:extent cx="459354" cy="0"/>
                <wp:effectExtent l="0" t="0" r="36195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3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58BD0A" id="Connecteur droit 1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6.85pt,191.5pt" to="683pt,1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" strokecolor="#024f75 [3204]" strokeweight="1pt"/>
            </w:pict>
          </mc:Fallback>
        </mc:AlternateContent>
      </w:r>
      <w:r w:rsidR="00FE49C0">
        <w:t>6) Livrables du projet :</w:t>
      </w:r>
    </w:p>
    <w:p w14:paraId="0DFC3402" w14:textId="0F459712" w:rsidR="00E80FE8" w:rsidRDefault="00E80FE8" w:rsidP="00FE49C0">
      <w:pPr>
        <w:pStyle w:val="Contenu"/>
      </w:pPr>
      <w:r>
        <w:tab/>
        <w:t>Le projet sera composé de plusieurs étapes à répartir dans le temps</w:t>
      </w:r>
      <w:r w:rsidR="00B55CC3">
        <w:t>. Les livrables suivant seront à réaliser afin de valider</w:t>
      </w:r>
      <w:r>
        <w:t xml:space="preserve"> l</w:t>
      </w:r>
      <w:r w:rsidR="00B55CC3">
        <w:t xml:space="preserve">e bon </w:t>
      </w:r>
      <w:r>
        <w:t>avancement du projet :</w:t>
      </w:r>
    </w:p>
    <w:p w14:paraId="23A3D8C3" w14:textId="77777777" w:rsidR="00E80FE8" w:rsidRDefault="00E80FE8" w:rsidP="00FE49C0">
      <w:pPr>
        <w:pStyle w:val="Contenu"/>
      </w:pPr>
    </w:p>
    <w:p w14:paraId="7CBB96B4" w14:textId="35F03962" w:rsidR="00FE49C0" w:rsidRDefault="00FE49C0" w:rsidP="00FE49C0">
      <w:pPr>
        <w:pStyle w:val="Contenu"/>
      </w:pPr>
      <w:r>
        <w:t xml:space="preserve">- </w:t>
      </w:r>
      <w:r w:rsidR="00E80FE8">
        <w:t>La listes des choix techniques/technologiques</w:t>
      </w:r>
      <w:r w:rsidR="00726214">
        <w:t xml:space="preserve"> (deadline mercredi 17 </w:t>
      </w:r>
      <w:proofErr w:type="spellStart"/>
      <w:r w:rsidR="00726214">
        <w:t>word</w:t>
      </w:r>
      <w:proofErr w:type="spellEnd"/>
      <w:r w:rsidR="00726214">
        <w:t xml:space="preserve"> + présentation + gantt</w:t>
      </w:r>
      <w:bookmarkStart w:id="0" w:name="_GoBack"/>
      <w:bookmarkEnd w:id="0"/>
      <w:r w:rsidR="00726214">
        <w:t>)</w:t>
      </w:r>
    </w:p>
    <w:p w14:paraId="11DC8129" w14:textId="6F487A9D" w:rsidR="00E80FE8" w:rsidRDefault="00E80FE8" w:rsidP="00FE49C0">
      <w:pPr>
        <w:pStyle w:val="Contenu"/>
      </w:pPr>
      <w:r>
        <w:t xml:space="preserve">- Le prototypage des structures </w:t>
      </w:r>
      <w:r w:rsidR="00970449">
        <w:t>électroniques et logicielles</w:t>
      </w:r>
    </w:p>
    <w:p w14:paraId="5F193588" w14:textId="7CDB1A4F" w:rsidR="00E80FE8" w:rsidRDefault="00E80FE8" w:rsidP="00FE49C0">
      <w:pPr>
        <w:pStyle w:val="Contenu"/>
      </w:pPr>
      <w:r>
        <w:t xml:space="preserve">- Le schéma structurel sur </w:t>
      </w:r>
      <w:proofErr w:type="spellStart"/>
      <w:r>
        <w:t>KiCad</w:t>
      </w:r>
      <w:proofErr w:type="spellEnd"/>
    </w:p>
    <w:p w14:paraId="32257423" w14:textId="395F6403" w:rsidR="00E80FE8" w:rsidRDefault="00E80FE8" w:rsidP="00FE49C0">
      <w:pPr>
        <w:pStyle w:val="Contenu"/>
      </w:pPr>
      <w:r>
        <w:t xml:space="preserve">- Le routage sur </w:t>
      </w:r>
      <w:proofErr w:type="spellStart"/>
      <w:r>
        <w:t>KiCad</w:t>
      </w:r>
      <w:proofErr w:type="spellEnd"/>
    </w:p>
    <w:p w14:paraId="3BC821E6" w14:textId="31F1968D" w:rsidR="00E80FE8" w:rsidRDefault="00E80FE8" w:rsidP="00FE49C0">
      <w:pPr>
        <w:pStyle w:val="Contenu"/>
      </w:pPr>
      <w:r>
        <w:t>- Le code du microcontrôleur</w:t>
      </w:r>
    </w:p>
    <w:p w14:paraId="35258988" w14:textId="7492D0B7" w:rsidR="00E80FE8" w:rsidRDefault="00E80FE8" w:rsidP="00FE49C0">
      <w:pPr>
        <w:pStyle w:val="Contenu"/>
      </w:pPr>
      <w:r>
        <w:t>- Le mode d’emploi / la procédure d’utilisation</w:t>
      </w:r>
    </w:p>
    <w:p w14:paraId="4D331F6E" w14:textId="7B53FE7D" w:rsidR="00E80FE8" w:rsidRDefault="00E80FE8" w:rsidP="00FE49C0">
      <w:pPr>
        <w:pStyle w:val="Contenu"/>
      </w:pPr>
      <w:r>
        <w:t>- Les perspectives futures…</w:t>
      </w:r>
    </w:p>
    <w:p w14:paraId="7E2A77A7" w14:textId="77777777" w:rsidR="00E80FE8" w:rsidRPr="00FE49C0" w:rsidRDefault="00E80FE8" w:rsidP="00FE49C0">
      <w:pPr>
        <w:pStyle w:val="Contenu"/>
      </w:pPr>
    </w:p>
    <w:sectPr w:rsidR="00E80FE8" w:rsidRPr="00FE49C0" w:rsidSect="00DC716E">
      <w:footerReference w:type="default" r:id="rId16"/>
      <w:pgSz w:w="11906" w:h="16838" w:code="9"/>
      <w:pgMar w:top="720" w:right="936" w:bottom="720" w:left="936" w:header="0" w:footer="794" w:gutter="0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71B275" w14:textId="77777777" w:rsidR="00C642CF" w:rsidRDefault="00C642CF">
      <w:r>
        <w:separator/>
      </w:r>
    </w:p>
    <w:p w14:paraId="63D808F8" w14:textId="77777777" w:rsidR="00C642CF" w:rsidRDefault="00C642CF"/>
  </w:endnote>
  <w:endnote w:type="continuationSeparator" w:id="0">
    <w:p w14:paraId="46DA98E3" w14:textId="77777777" w:rsidR="00C642CF" w:rsidRDefault="00C642CF">
      <w:r>
        <w:continuationSeparator/>
      </w:r>
    </w:p>
    <w:p w14:paraId="4B282032" w14:textId="77777777" w:rsidR="00C642CF" w:rsidRDefault="00C642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3F887" w14:textId="697A05CF" w:rsidR="00F04AEA" w:rsidRPr="0017356F" w:rsidRDefault="00F04AEA" w:rsidP="0017356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02386C" wp14:editId="784B0A6B">
              <wp:simplePos x="0" y="0"/>
              <wp:positionH relativeFrom="margin">
                <wp:posOffset>-323215</wp:posOffset>
              </wp:positionH>
              <wp:positionV relativeFrom="page">
                <wp:posOffset>10298960</wp:posOffset>
              </wp:positionV>
              <wp:extent cx="445770" cy="320040"/>
              <wp:effectExtent l="0" t="0" r="0" b="3810"/>
              <wp:wrapNone/>
              <wp:docPr id="2063875481" name="Zone de texte 20638754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577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64D3F4" w14:textId="4A70DFFE" w:rsidR="00F04AEA" w:rsidRPr="00C73D9F" w:rsidRDefault="00F04AEA" w:rsidP="00782D38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4"/>
                            </w:rPr>
                          </w:pPr>
                          <w:r w:rsidRPr="00C73D9F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4"/>
                            </w:rPr>
                            <w:fldChar w:fldCharType="begin"/>
                          </w:r>
                          <w:r w:rsidRPr="00C73D9F">
                            <w:rPr>
                              <w:bCs/>
                              <w:color w:val="FFFFFF" w:themeColor="background1"/>
                              <w:sz w:val="18"/>
                              <w:szCs w:val="14"/>
                            </w:rPr>
                            <w:instrText>PAGE   \* MERGEFORMAT</w:instrText>
                          </w:r>
                          <w:r w:rsidRPr="00C73D9F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4"/>
                            </w:rPr>
                            <w:fldChar w:fldCharType="separate"/>
                          </w:r>
                          <w:r w:rsidR="00872B01">
                            <w:rPr>
                              <w:bCs/>
                              <w:noProof/>
                              <w:color w:val="FFFFFF" w:themeColor="background1"/>
                              <w:sz w:val="18"/>
                              <w:szCs w:val="14"/>
                            </w:rPr>
                            <w:t>2</w:t>
                          </w:r>
                          <w:r w:rsidRPr="00C73D9F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02386C" id="_x0000_t202" coordsize="21600,21600" o:spt="202" path="m,l,21600r21600,l21600,xe">
              <v:stroke joinstyle="miter"/>
              <v:path gradientshapeok="t" o:connecttype="rect"/>
            </v:shapetype>
            <v:shape id="Zone de texte 2063875481" o:spid="_x0000_s1038" type="#_x0000_t202" style="position:absolute;left:0;text-align:left;margin-left:-25.45pt;margin-top:810.95pt;width:35.1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" filled="f" stroked="f" strokeweight=".5pt">
              <v:textbox>
                <w:txbxContent>
                  <w:p w14:paraId="2064D3F4" w14:textId="4A70DFFE" w:rsidR="00F04AEA" w:rsidRPr="00C73D9F" w:rsidRDefault="00F04AEA" w:rsidP="00782D38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18"/>
                        <w:szCs w:val="14"/>
                      </w:rPr>
                    </w:pPr>
                    <w:r w:rsidRPr="00C73D9F">
                      <w:rPr>
                        <w:b/>
                        <w:bCs/>
                        <w:color w:val="FFFFFF" w:themeColor="background1"/>
                        <w:sz w:val="18"/>
                        <w:szCs w:val="14"/>
                      </w:rPr>
                      <w:fldChar w:fldCharType="begin"/>
                    </w:r>
                    <w:r w:rsidRPr="00C73D9F">
                      <w:rPr>
                        <w:bCs/>
                        <w:color w:val="FFFFFF" w:themeColor="background1"/>
                        <w:sz w:val="18"/>
                        <w:szCs w:val="14"/>
                      </w:rPr>
                      <w:instrText>PAGE   \* MERGEFORMAT</w:instrText>
                    </w:r>
                    <w:r w:rsidRPr="00C73D9F">
                      <w:rPr>
                        <w:b/>
                        <w:bCs/>
                        <w:color w:val="FFFFFF" w:themeColor="background1"/>
                        <w:sz w:val="18"/>
                        <w:szCs w:val="14"/>
                      </w:rPr>
                      <w:fldChar w:fldCharType="separate"/>
                    </w:r>
                    <w:r w:rsidR="00872B01">
                      <w:rPr>
                        <w:bCs/>
                        <w:noProof/>
                        <w:color w:val="FFFFFF" w:themeColor="background1"/>
                        <w:sz w:val="18"/>
                        <w:szCs w:val="14"/>
                      </w:rPr>
                      <w:t>2</w:t>
                    </w:r>
                    <w:r w:rsidRPr="00C73D9F">
                      <w:rPr>
                        <w:b/>
                        <w:bCs/>
                        <w:color w:val="FFFFFF" w:themeColor="background1"/>
                        <w:sz w:val="18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82D38">
      <w:rPr>
        <w:noProof/>
        <w:color w:val="FFFFFF" w:themeColor="background1"/>
        <w:lang w:eastAsia="fr-FR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A6577C" wp14:editId="71DBA693">
              <wp:simplePos x="0" y="0"/>
              <wp:positionH relativeFrom="page">
                <wp:posOffset>455930</wp:posOffset>
              </wp:positionH>
              <wp:positionV relativeFrom="page">
                <wp:posOffset>10167620</wp:posOffset>
              </wp:positionV>
              <wp:extent cx="79200" cy="198000"/>
              <wp:effectExtent l="0" t="2223" r="0" b="0"/>
              <wp:wrapNone/>
              <wp:docPr id="1369594441" name="Google Shape;30;p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9200" cy="198000"/>
                      </a:xfrm>
                      <a:prstGeom prst="parallelogram">
                        <a:avLst>
                          <a:gd name="adj" fmla="val 66799"/>
                        </a:avLst>
                      </a:prstGeom>
                      <a:solidFill>
                        <a:srgbClr val="E2765A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32D69F8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Google Shape;30;p5" o:spid="_x0000_s1026" type="#_x0000_t7" style="position:absolute;margin-left:35.9pt;margin-top:800.6pt;width:6.25pt;height:15.6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" adj="14429" fillcolor="#e2765a" stroked="f">
              <v:textbox inset="2.53958mm,2.53958mm,2.53958mm,2.53958mm"/>
              <w10:wrap anchorx="page" anchory="page"/>
            </v:shape>
          </w:pict>
        </mc:Fallback>
      </mc:AlternateContent>
    </w:r>
    <w:r>
      <w:rPr>
        <w:noProof/>
        <w:lang w:eastAsia="fr-FR"/>
      </w:rPr>
      <w:drawing>
        <wp:anchor distT="0" distB="0" distL="114300" distR="114300" simplePos="0" relativeHeight="251682816" behindDoc="0" locked="1" layoutInCell="1" allowOverlap="1" wp14:anchorId="6E66A21A" wp14:editId="093DB9A2">
          <wp:simplePos x="0" y="0"/>
          <wp:positionH relativeFrom="page">
            <wp:posOffset>6301105</wp:posOffset>
          </wp:positionH>
          <wp:positionV relativeFrom="page">
            <wp:posOffset>10261600</wp:posOffset>
          </wp:positionV>
          <wp:extent cx="975600" cy="234000"/>
          <wp:effectExtent l="0" t="0" r="0" b="0"/>
          <wp:wrapNone/>
          <wp:docPr id="1051167478" name="Image 1051167478" descr="Une image contenant Police, Graphique, graphism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 descr="Une image contenant Police, Graphique, graphisme, logo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230" b="23230"/>
                  <a:stretch/>
                </pic:blipFill>
                <pic:spPr bwMode="auto">
                  <a:xfrm>
                    <a:off x="0" y="0"/>
                    <a:ext cx="975600" cy="23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80768" behindDoc="0" locked="1" layoutInCell="1" allowOverlap="1" wp14:anchorId="3FBECB5E" wp14:editId="158CBA14">
              <wp:simplePos x="0" y="0"/>
              <wp:positionH relativeFrom="page">
                <wp:posOffset>0</wp:posOffset>
              </wp:positionH>
              <wp:positionV relativeFrom="page">
                <wp:posOffset>10082530</wp:posOffset>
              </wp:positionV>
              <wp:extent cx="7559675" cy="611505"/>
              <wp:effectExtent l="0" t="0" r="22225" b="17145"/>
              <wp:wrapNone/>
              <wp:docPr id="729888765" name="Rectangle 729888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611505"/>
                      </a:xfrm>
                      <a:prstGeom prst="rect">
                        <a:avLst/>
                      </a:prstGeom>
                      <a:solidFill>
                        <a:srgbClr val="2C423D"/>
                      </a:solidFill>
                      <a:ln>
                        <a:solidFill>
                          <a:srgbClr val="2C423D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1F183256" id="Rectangle 729888765" o:spid="_x0000_s1026" style="position:absolute;margin-left:0;margin-top:793.9pt;width:595.25pt;height:48.1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" fillcolor="#2c423d" strokecolor="#2c423d" strokeweight="2pt"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EEE5C4" w14:textId="77777777" w:rsidR="00C642CF" w:rsidRDefault="00C642CF">
      <w:r>
        <w:separator/>
      </w:r>
    </w:p>
    <w:p w14:paraId="1DF16506" w14:textId="77777777" w:rsidR="00C642CF" w:rsidRDefault="00C642CF"/>
  </w:footnote>
  <w:footnote w:type="continuationSeparator" w:id="0">
    <w:p w14:paraId="0C7237D7" w14:textId="77777777" w:rsidR="00C642CF" w:rsidRDefault="00C642CF">
      <w:r>
        <w:continuationSeparator/>
      </w:r>
    </w:p>
    <w:p w14:paraId="14D4E83C" w14:textId="77777777" w:rsidR="00C642CF" w:rsidRDefault="00C642C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4BAB"/>
    <w:multiLevelType w:val="hybridMultilevel"/>
    <w:tmpl w:val="768695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0B"/>
    <w:multiLevelType w:val="hybridMultilevel"/>
    <w:tmpl w:val="5688F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C4800"/>
    <w:multiLevelType w:val="hybridMultilevel"/>
    <w:tmpl w:val="EC16A3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205FA"/>
    <w:multiLevelType w:val="multilevel"/>
    <w:tmpl w:val="F3A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4F40"/>
    <w:multiLevelType w:val="hybridMultilevel"/>
    <w:tmpl w:val="334C4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E6606"/>
    <w:multiLevelType w:val="hybridMultilevel"/>
    <w:tmpl w:val="01ECFB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B7A51"/>
    <w:multiLevelType w:val="multilevel"/>
    <w:tmpl w:val="6C4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B5506"/>
    <w:multiLevelType w:val="hybridMultilevel"/>
    <w:tmpl w:val="234693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246C9"/>
    <w:multiLevelType w:val="hybridMultilevel"/>
    <w:tmpl w:val="7010B9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F4A5F"/>
    <w:multiLevelType w:val="hybridMultilevel"/>
    <w:tmpl w:val="A614E8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F13AA"/>
    <w:multiLevelType w:val="hybridMultilevel"/>
    <w:tmpl w:val="144E33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6286C"/>
    <w:multiLevelType w:val="hybridMultilevel"/>
    <w:tmpl w:val="779C2780"/>
    <w:lvl w:ilvl="0" w:tplc="948662E6">
      <w:start w:val="6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15F77"/>
    <w:multiLevelType w:val="hybridMultilevel"/>
    <w:tmpl w:val="D5F6E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E457F"/>
    <w:multiLevelType w:val="hybridMultilevel"/>
    <w:tmpl w:val="B3241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E0AFD"/>
    <w:multiLevelType w:val="hybridMultilevel"/>
    <w:tmpl w:val="769E2A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AB3973"/>
    <w:multiLevelType w:val="hybridMultilevel"/>
    <w:tmpl w:val="79AAE6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97ABF"/>
    <w:multiLevelType w:val="hybridMultilevel"/>
    <w:tmpl w:val="8B1C41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D1F4A"/>
    <w:multiLevelType w:val="hybridMultilevel"/>
    <w:tmpl w:val="0A0825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6201F"/>
    <w:multiLevelType w:val="hybridMultilevel"/>
    <w:tmpl w:val="1090E1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D5886"/>
    <w:multiLevelType w:val="hybridMultilevel"/>
    <w:tmpl w:val="947E2E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72BB9"/>
    <w:multiLevelType w:val="hybridMultilevel"/>
    <w:tmpl w:val="0F86C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43B39"/>
    <w:multiLevelType w:val="hybridMultilevel"/>
    <w:tmpl w:val="7D2A12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17D74"/>
    <w:multiLevelType w:val="hybridMultilevel"/>
    <w:tmpl w:val="47B20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63465"/>
    <w:multiLevelType w:val="hybridMultilevel"/>
    <w:tmpl w:val="A3FEC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A4879"/>
    <w:multiLevelType w:val="multilevel"/>
    <w:tmpl w:val="287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E197C"/>
    <w:multiLevelType w:val="hybridMultilevel"/>
    <w:tmpl w:val="9B8026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27469"/>
    <w:multiLevelType w:val="hybridMultilevel"/>
    <w:tmpl w:val="07AA87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8C5F3C"/>
    <w:multiLevelType w:val="hybridMultilevel"/>
    <w:tmpl w:val="9DCC11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159C1"/>
    <w:multiLevelType w:val="hybridMultilevel"/>
    <w:tmpl w:val="EE7A7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C2207"/>
    <w:multiLevelType w:val="hybridMultilevel"/>
    <w:tmpl w:val="AC28E5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DE7D4B"/>
    <w:multiLevelType w:val="multilevel"/>
    <w:tmpl w:val="138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65C10"/>
    <w:multiLevelType w:val="hybridMultilevel"/>
    <w:tmpl w:val="C1A8D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123C"/>
    <w:multiLevelType w:val="hybridMultilevel"/>
    <w:tmpl w:val="7548A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D6690"/>
    <w:multiLevelType w:val="hybridMultilevel"/>
    <w:tmpl w:val="D8CEE3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E27367"/>
    <w:multiLevelType w:val="hybridMultilevel"/>
    <w:tmpl w:val="0AC444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03B36"/>
    <w:multiLevelType w:val="hybridMultilevel"/>
    <w:tmpl w:val="3A52E2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BD68E2"/>
    <w:multiLevelType w:val="hybridMultilevel"/>
    <w:tmpl w:val="F668AB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3B26BF"/>
    <w:multiLevelType w:val="multilevel"/>
    <w:tmpl w:val="4910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D6C0E"/>
    <w:multiLevelType w:val="multilevel"/>
    <w:tmpl w:val="5CB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30932"/>
    <w:multiLevelType w:val="hybridMultilevel"/>
    <w:tmpl w:val="E3945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0E5677"/>
    <w:multiLevelType w:val="hybridMultilevel"/>
    <w:tmpl w:val="DA7E91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204B35"/>
    <w:multiLevelType w:val="hybridMultilevel"/>
    <w:tmpl w:val="EE68CE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676B0F"/>
    <w:multiLevelType w:val="hybridMultilevel"/>
    <w:tmpl w:val="FAB6C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A3566A"/>
    <w:multiLevelType w:val="hybridMultilevel"/>
    <w:tmpl w:val="F1BC6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461B06"/>
    <w:multiLevelType w:val="hybridMultilevel"/>
    <w:tmpl w:val="EF0E7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8000E"/>
    <w:multiLevelType w:val="hybridMultilevel"/>
    <w:tmpl w:val="01ECFB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450D1A"/>
    <w:multiLevelType w:val="hybridMultilevel"/>
    <w:tmpl w:val="F0D8342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18"/>
  </w:num>
  <w:num w:numId="4">
    <w:abstractNumId w:val="34"/>
  </w:num>
  <w:num w:numId="5">
    <w:abstractNumId w:val="2"/>
  </w:num>
  <w:num w:numId="6">
    <w:abstractNumId w:val="42"/>
  </w:num>
  <w:num w:numId="7">
    <w:abstractNumId w:val="28"/>
  </w:num>
  <w:num w:numId="8">
    <w:abstractNumId w:val="21"/>
  </w:num>
  <w:num w:numId="9">
    <w:abstractNumId w:val="12"/>
  </w:num>
  <w:num w:numId="10">
    <w:abstractNumId w:val="23"/>
  </w:num>
  <w:num w:numId="11">
    <w:abstractNumId w:val="4"/>
  </w:num>
  <w:num w:numId="12">
    <w:abstractNumId w:val="25"/>
  </w:num>
  <w:num w:numId="13">
    <w:abstractNumId w:val="10"/>
  </w:num>
  <w:num w:numId="14">
    <w:abstractNumId w:val="44"/>
  </w:num>
  <w:num w:numId="15">
    <w:abstractNumId w:val="32"/>
  </w:num>
  <w:num w:numId="16">
    <w:abstractNumId w:val="13"/>
  </w:num>
  <w:num w:numId="17">
    <w:abstractNumId w:val="33"/>
  </w:num>
  <w:num w:numId="18">
    <w:abstractNumId w:val="45"/>
  </w:num>
  <w:num w:numId="19">
    <w:abstractNumId w:val="5"/>
  </w:num>
  <w:num w:numId="20">
    <w:abstractNumId w:val="11"/>
  </w:num>
  <w:num w:numId="21">
    <w:abstractNumId w:val="26"/>
  </w:num>
  <w:num w:numId="22">
    <w:abstractNumId w:val="46"/>
  </w:num>
  <w:num w:numId="23">
    <w:abstractNumId w:val="36"/>
  </w:num>
  <w:num w:numId="24">
    <w:abstractNumId w:val="9"/>
  </w:num>
  <w:num w:numId="25">
    <w:abstractNumId w:val="19"/>
  </w:num>
  <w:num w:numId="26">
    <w:abstractNumId w:val="41"/>
  </w:num>
  <w:num w:numId="27">
    <w:abstractNumId w:val="39"/>
  </w:num>
  <w:num w:numId="28">
    <w:abstractNumId w:val="35"/>
  </w:num>
  <w:num w:numId="29">
    <w:abstractNumId w:val="15"/>
  </w:num>
  <w:num w:numId="30">
    <w:abstractNumId w:val="40"/>
  </w:num>
  <w:num w:numId="31">
    <w:abstractNumId w:val="14"/>
  </w:num>
  <w:num w:numId="32">
    <w:abstractNumId w:val="17"/>
  </w:num>
  <w:num w:numId="33">
    <w:abstractNumId w:val="43"/>
  </w:num>
  <w:num w:numId="34">
    <w:abstractNumId w:val="20"/>
  </w:num>
  <w:num w:numId="35">
    <w:abstractNumId w:val="7"/>
  </w:num>
  <w:num w:numId="36">
    <w:abstractNumId w:val="16"/>
  </w:num>
  <w:num w:numId="37">
    <w:abstractNumId w:val="1"/>
  </w:num>
  <w:num w:numId="38">
    <w:abstractNumId w:val="29"/>
  </w:num>
  <w:num w:numId="39">
    <w:abstractNumId w:val="22"/>
  </w:num>
  <w:num w:numId="40">
    <w:abstractNumId w:val="27"/>
  </w:num>
  <w:num w:numId="41">
    <w:abstractNumId w:val="8"/>
  </w:num>
  <w:num w:numId="42">
    <w:abstractNumId w:val="24"/>
  </w:num>
  <w:num w:numId="43">
    <w:abstractNumId w:val="38"/>
  </w:num>
  <w:num w:numId="44">
    <w:abstractNumId w:val="37"/>
  </w:num>
  <w:num w:numId="45">
    <w:abstractNumId w:val="6"/>
  </w:num>
  <w:num w:numId="46">
    <w:abstractNumId w:val="3"/>
  </w:num>
  <w:num w:numId="47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131078" w:nlCheck="1" w:checkStyle="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DCF"/>
    <w:rsid w:val="00000188"/>
    <w:rsid w:val="00004F14"/>
    <w:rsid w:val="00006538"/>
    <w:rsid w:val="00010507"/>
    <w:rsid w:val="00010C00"/>
    <w:rsid w:val="00010E49"/>
    <w:rsid w:val="0001226E"/>
    <w:rsid w:val="00014A2F"/>
    <w:rsid w:val="000152EF"/>
    <w:rsid w:val="00015B92"/>
    <w:rsid w:val="00015CEB"/>
    <w:rsid w:val="00016E75"/>
    <w:rsid w:val="00021AA3"/>
    <w:rsid w:val="000242B2"/>
    <w:rsid w:val="0002482E"/>
    <w:rsid w:val="00027ED1"/>
    <w:rsid w:val="000300EB"/>
    <w:rsid w:val="0003144F"/>
    <w:rsid w:val="00032060"/>
    <w:rsid w:val="00041A44"/>
    <w:rsid w:val="000437C0"/>
    <w:rsid w:val="00046998"/>
    <w:rsid w:val="00047364"/>
    <w:rsid w:val="0004789F"/>
    <w:rsid w:val="00050324"/>
    <w:rsid w:val="00051BB6"/>
    <w:rsid w:val="00053244"/>
    <w:rsid w:val="0005356C"/>
    <w:rsid w:val="0005477C"/>
    <w:rsid w:val="00055600"/>
    <w:rsid w:val="000556AE"/>
    <w:rsid w:val="00056021"/>
    <w:rsid w:val="00057548"/>
    <w:rsid w:val="00060D95"/>
    <w:rsid w:val="000610D0"/>
    <w:rsid w:val="00062BB1"/>
    <w:rsid w:val="00062CE4"/>
    <w:rsid w:val="0006350A"/>
    <w:rsid w:val="0006507B"/>
    <w:rsid w:val="00065B65"/>
    <w:rsid w:val="000676FC"/>
    <w:rsid w:val="00067B90"/>
    <w:rsid w:val="00072078"/>
    <w:rsid w:val="000726A9"/>
    <w:rsid w:val="000745F5"/>
    <w:rsid w:val="00075498"/>
    <w:rsid w:val="000761A0"/>
    <w:rsid w:val="00077ADF"/>
    <w:rsid w:val="00081D2D"/>
    <w:rsid w:val="00081D86"/>
    <w:rsid w:val="00082277"/>
    <w:rsid w:val="000871B4"/>
    <w:rsid w:val="00087E82"/>
    <w:rsid w:val="00090207"/>
    <w:rsid w:val="00092067"/>
    <w:rsid w:val="00093042"/>
    <w:rsid w:val="00093143"/>
    <w:rsid w:val="00093B4C"/>
    <w:rsid w:val="00097855"/>
    <w:rsid w:val="000A0150"/>
    <w:rsid w:val="000A1761"/>
    <w:rsid w:val="000A245F"/>
    <w:rsid w:val="000A3EF0"/>
    <w:rsid w:val="000A64E4"/>
    <w:rsid w:val="000A7188"/>
    <w:rsid w:val="000A776A"/>
    <w:rsid w:val="000B1C1C"/>
    <w:rsid w:val="000B23C7"/>
    <w:rsid w:val="000B45B3"/>
    <w:rsid w:val="000B47F5"/>
    <w:rsid w:val="000B4828"/>
    <w:rsid w:val="000C1D56"/>
    <w:rsid w:val="000C30D5"/>
    <w:rsid w:val="000C39B4"/>
    <w:rsid w:val="000C3EF2"/>
    <w:rsid w:val="000C4574"/>
    <w:rsid w:val="000C641E"/>
    <w:rsid w:val="000C72B7"/>
    <w:rsid w:val="000D0D13"/>
    <w:rsid w:val="000D0F98"/>
    <w:rsid w:val="000D1740"/>
    <w:rsid w:val="000D1A36"/>
    <w:rsid w:val="000D246A"/>
    <w:rsid w:val="000D36E8"/>
    <w:rsid w:val="000D4185"/>
    <w:rsid w:val="000D461A"/>
    <w:rsid w:val="000D788A"/>
    <w:rsid w:val="000E42FA"/>
    <w:rsid w:val="000E546E"/>
    <w:rsid w:val="000E551B"/>
    <w:rsid w:val="000E63C9"/>
    <w:rsid w:val="000E6F35"/>
    <w:rsid w:val="000E7B2F"/>
    <w:rsid w:val="000F0652"/>
    <w:rsid w:val="000F1332"/>
    <w:rsid w:val="000F2B71"/>
    <w:rsid w:val="000F5249"/>
    <w:rsid w:val="000F5B84"/>
    <w:rsid w:val="000F7893"/>
    <w:rsid w:val="000F7FBF"/>
    <w:rsid w:val="0010307E"/>
    <w:rsid w:val="001049F9"/>
    <w:rsid w:val="00105D15"/>
    <w:rsid w:val="00112516"/>
    <w:rsid w:val="0011433B"/>
    <w:rsid w:val="001148D1"/>
    <w:rsid w:val="0011651A"/>
    <w:rsid w:val="00117515"/>
    <w:rsid w:val="00120023"/>
    <w:rsid w:val="00120712"/>
    <w:rsid w:val="00124CAE"/>
    <w:rsid w:val="00126411"/>
    <w:rsid w:val="001303B7"/>
    <w:rsid w:val="0013092F"/>
    <w:rsid w:val="00130E9D"/>
    <w:rsid w:val="001323A6"/>
    <w:rsid w:val="00132BBC"/>
    <w:rsid w:val="001338A0"/>
    <w:rsid w:val="00134266"/>
    <w:rsid w:val="00135840"/>
    <w:rsid w:val="00135F56"/>
    <w:rsid w:val="001375EC"/>
    <w:rsid w:val="001410AE"/>
    <w:rsid w:val="00142038"/>
    <w:rsid w:val="00142386"/>
    <w:rsid w:val="00142C2B"/>
    <w:rsid w:val="00144E70"/>
    <w:rsid w:val="00146388"/>
    <w:rsid w:val="0015083A"/>
    <w:rsid w:val="00150897"/>
    <w:rsid w:val="00150A6D"/>
    <w:rsid w:val="001512BA"/>
    <w:rsid w:val="001534CE"/>
    <w:rsid w:val="001540C5"/>
    <w:rsid w:val="00154F04"/>
    <w:rsid w:val="00156E0D"/>
    <w:rsid w:val="001610EE"/>
    <w:rsid w:val="001652C2"/>
    <w:rsid w:val="00166814"/>
    <w:rsid w:val="00167B5B"/>
    <w:rsid w:val="001728DD"/>
    <w:rsid w:val="00172CB1"/>
    <w:rsid w:val="0017330C"/>
    <w:rsid w:val="0017356F"/>
    <w:rsid w:val="001739D7"/>
    <w:rsid w:val="00175086"/>
    <w:rsid w:val="00175AE2"/>
    <w:rsid w:val="00175BC3"/>
    <w:rsid w:val="001763DE"/>
    <w:rsid w:val="00180F09"/>
    <w:rsid w:val="0018158B"/>
    <w:rsid w:val="001839EB"/>
    <w:rsid w:val="00184906"/>
    <w:rsid w:val="00185B35"/>
    <w:rsid w:val="00187336"/>
    <w:rsid w:val="00191F7F"/>
    <w:rsid w:val="00192824"/>
    <w:rsid w:val="00196930"/>
    <w:rsid w:val="00196FDD"/>
    <w:rsid w:val="00197C0E"/>
    <w:rsid w:val="001A158F"/>
    <w:rsid w:val="001A191E"/>
    <w:rsid w:val="001A1A4C"/>
    <w:rsid w:val="001A312B"/>
    <w:rsid w:val="001A3DA7"/>
    <w:rsid w:val="001A553C"/>
    <w:rsid w:val="001A7825"/>
    <w:rsid w:val="001A7BD6"/>
    <w:rsid w:val="001B25C0"/>
    <w:rsid w:val="001B29C1"/>
    <w:rsid w:val="001B5001"/>
    <w:rsid w:val="001B68E9"/>
    <w:rsid w:val="001C03FD"/>
    <w:rsid w:val="001C2B86"/>
    <w:rsid w:val="001D025E"/>
    <w:rsid w:val="001D1A38"/>
    <w:rsid w:val="001D2892"/>
    <w:rsid w:val="001D351B"/>
    <w:rsid w:val="001D3E0E"/>
    <w:rsid w:val="001D4078"/>
    <w:rsid w:val="001D603C"/>
    <w:rsid w:val="001E18A0"/>
    <w:rsid w:val="001E230F"/>
    <w:rsid w:val="001E2DC5"/>
    <w:rsid w:val="001E40FA"/>
    <w:rsid w:val="001E6251"/>
    <w:rsid w:val="001E7154"/>
    <w:rsid w:val="001E7899"/>
    <w:rsid w:val="001F1522"/>
    <w:rsid w:val="001F2BC8"/>
    <w:rsid w:val="001F326C"/>
    <w:rsid w:val="001F47C9"/>
    <w:rsid w:val="001F54AE"/>
    <w:rsid w:val="001F5F6B"/>
    <w:rsid w:val="001F6E59"/>
    <w:rsid w:val="00201518"/>
    <w:rsid w:val="002017CB"/>
    <w:rsid w:val="00203282"/>
    <w:rsid w:val="0020351B"/>
    <w:rsid w:val="00206CCD"/>
    <w:rsid w:val="00206CFD"/>
    <w:rsid w:val="002109A6"/>
    <w:rsid w:val="00211684"/>
    <w:rsid w:val="002116D6"/>
    <w:rsid w:val="00212144"/>
    <w:rsid w:val="002140B8"/>
    <w:rsid w:val="00222516"/>
    <w:rsid w:val="00222B05"/>
    <w:rsid w:val="002232C4"/>
    <w:rsid w:val="0022463C"/>
    <w:rsid w:val="00226437"/>
    <w:rsid w:val="002300B5"/>
    <w:rsid w:val="00232FA4"/>
    <w:rsid w:val="0023696B"/>
    <w:rsid w:val="0023726E"/>
    <w:rsid w:val="00237B83"/>
    <w:rsid w:val="00240D52"/>
    <w:rsid w:val="00241B94"/>
    <w:rsid w:val="00241F07"/>
    <w:rsid w:val="00243EBC"/>
    <w:rsid w:val="00244234"/>
    <w:rsid w:val="00245251"/>
    <w:rsid w:val="00246A35"/>
    <w:rsid w:val="00246A6D"/>
    <w:rsid w:val="00247B78"/>
    <w:rsid w:val="00250142"/>
    <w:rsid w:val="002503EC"/>
    <w:rsid w:val="002509EA"/>
    <w:rsid w:val="00251C2F"/>
    <w:rsid w:val="00251C9C"/>
    <w:rsid w:val="002522FB"/>
    <w:rsid w:val="00252F27"/>
    <w:rsid w:val="00253C0A"/>
    <w:rsid w:val="00255A79"/>
    <w:rsid w:val="00255B5F"/>
    <w:rsid w:val="00257048"/>
    <w:rsid w:val="00257235"/>
    <w:rsid w:val="00257DB4"/>
    <w:rsid w:val="00260242"/>
    <w:rsid w:val="00260E38"/>
    <w:rsid w:val="002615C3"/>
    <w:rsid w:val="0026662A"/>
    <w:rsid w:val="00267E92"/>
    <w:rsid w:val="00270C80"/>
    <w:rsid w:val="00271810"/>
    <w:rsid w:val="002777F6"/>
    <w:rsid w:val="0027780F"/>
    <w:rsid w:val="00281C5F"/>
    <w:rsid w:val="002829EE"/>
    <w:rsid w:val="00282EBA"/>
    <w:rsid w:val="00283DE3"/>
    <w:rsid w:val="00283F2A"/>
    <w:rsid w:val="00284348"/>
    <w:rsid w:val="0028523B"/>
    <w:rsid w:val="00290CF3"/>
    <w:rsid w:val="00290D9A"/>
    <w:rsid w:val="0029106F"/>
    <w:rsid w:val="0029159C"/>
    <w:rsid w:val="002A257F"/>
    <w:rsid w:val="002A64CB"/>
    <w:rsid w:val="002B03D0"/>
    <w:rsid w:val="002B13EF"/>
    <w:rsid w:val="002B28EC"/>
    <w:rsid w:val="002B3497"/>
    <w:rsid w:val="002B709A"/>
    <w:rsid w:val="002B7EA5"/>
    <w:rsid w:val="002C07E5"/>
    <w:rsid w:val="002C0C1E"/>
    <w:rsid w:val="002C0EC8"/>
    <w:rsid w:val="002C36E2"/>
    <w:rsid w:val="002C56B7"/>
    <w:rsid w:val="002D0F1C"/>
    <w:rsid w:val="002D282B"/>
    <w:rsid w:val="002D50C2"/>
    <w:rsid w:val="002D5A4D"/>
    <w:rsid w:val="002D66C0"/>
    <w:rsid w:val="002E00BD"/>
    <w:rsid w:val="002E0450"/>
    <w:rsid w:val="002E0B2A"/>
    <w:rsid w:val="002E21FF"/>
    <w:rsid w:val="002E3D8B"/>
    <w:rsid w:val="002E4E37"/>
    <w:rsid w:val="002E5E15"/>
    <w:rsid w:val="002F1C46"/>
    <w:rsid w:val="002F2015"/>
    <w:rsid w:val="002F4D78"/>
    <w:rsid w:val="002F51F5"/>
    <w:rsid w:val="002F72A3"/>
    <w:rsid w:val="002F759F"/>
    <w:rsid w:val="00301FF0"/>
    <w:rsid w:val="003025B5"/>
    <w:rsid w:val="0030346C"/>
    <w:rsid w:val="003044ED"/>
    <w:rsid w:val="00304F95"/>
    <w:rsid w:val="00306A90"/>
    <w:rsid w:val="00310406"/>
    <w:rsid w:val="00310AF7"/>
    <w:rsid w:val="00311EF0"/>
    <w:rsid w:val="00312137"/>
    <w:rsid w:val="003129B2"/>
    <w:rsid w:val="00312E2C"/>
    <w:rsid w:val="00313804"/>
    <w:rsid w:val="00314E07"/>
    <w:rsid w:val="0031648C"/>
    <w:rsid w:val="00321D4E"/>
    <w:rsid w:val="003227ED"/>
    <w:rsid w:val="00322AE5"/>
    <w:rsid w:val="003230F9"/>
    <w:rsid w:val="0032403F"/>
    <w:rsid w:val="003265FF"/>
    <w:rsid w:val="00326729"/>
    <w:rsid w:val="003275C9"/>
    <w:rsid w:val="00330359"/>
    <w:rsid w:val="00330E60"/>
    <w:rsid w:val="0033112E"/>
    <w:rsid w:val="003317B6"/>
    <w:rsid w:val="00331B9D"/>
    <w:rsid w:val="00333013"/>
    <w:rsid w:val="003331DC"/>
    <w:rsid w:val="00333CD4"/>
    <w:rsid w:val="00334208"/>
    <w:rsid w:val="00336F8C"/>
    <w:rsid w:val="0033762F"/>
    <w:rsid w:val="0034162B"/>
    <w:rsid w:val="00341AE5"/>
    <w:rsid w:val="0034314F"/>
    <w:rsid w:val="00343C12"/>
    <w:rsid w:val="003459AE"/>
    <w:rsid w:val="00352B09"/>
    <w:rsid w:val="00353114"/>
    <w:rsid w:val="0035484E"/>
    <w:rsid w:val="00354946"/>
    <w:rsid w:val="003574D9"/>
    <w:rsid w:val="00357750"/>
    <w:rsid w:val="00360494"/>
    <w:rsid w:val="003608A4"/>
    <w:rsid w:val="00361D00"/>
    <w:rsid w:val="00363784"/>
    <w:rsid w:val="00364BB7"/>
    <w:rsid w:val="0036567F"/>
    <w:rsid w:val="003665D0"/>
    <w:rsid w:val="00366C7E"/>
    <w:rsid w:val="00371738"/>
    <w:rsid w:val="00371BB6"/>
    <w:rsid w:val="00372F03"/>
    <w:rsid w:val="00373275"/>
    <w:rsid w:val="00377D8C"/>
    <w:rsid w:val="00380540"/>
    <w:rsid w:val="00380557"/>
    <w:rsid w:val="00383E19"/>
    <w:rsid w:val="00384EA3"/>
    <w:rsid w:val="00385611"/>
    <w:rsid w:val="0038716A"/>
    <w:rsid w:val="003879C4"/>
    <w:rsid w:val="003904EB"/>
    <w:rsid w:val="003915E8"/>
    <w:rsid w:val="00391938"/>
    <w:rsid w:val="00391B7F"/>
    <w:rsid w:val="00392959"/>
    <w:rsid w:val="003941B6"/>
    <w:rsid w:val="0039542A"/>
    <w:rsid w:val="003A117C"/>
    <w:rsid w:val="003A39A1"/>
    <w:rsid w:val="003B1845"/>
    <w:rsid w:val="003B3933"/>
    <w:rsid w:val="003C05DA"/>
    <w:rsid w:val="003C1536"/>
    <w:rsid w:val="003C1E4F"/>
    <w:rsid w:val="003C2191"/>
    <w:rsid w:val="003C2A1F"/>
    <w:rsid w:val="003C4B1D"/>
    <w:rsid w:val="003C54A0"/>
    <w:rsid w:val="003C5F24"/>
    <w:rsid w:val="003C6F0D"/>
    <w:rsid w:val="003C74E2"/>
    <w:rsid w:val="003D08D8"/>
    <w:rsid w:val="003D0969"/>
    <w:rsid w:val="003D127F"/>
    <w:rsid w:val="003D36D7"/>
    <w:rsid w:val="003D3863"/>
    <w:rsid w:val="003D3E1A"/>
    <w:rsid w:val="003D78BD"/>
    <w:rsid w:val="003E091E"/>
    <w:rsid w:val="003E0C0D"/>
    <w:rsid w:val="003E2294"/>
    <w:rsid w:val="003E2600"/>
    <w:rsid w:val="003E3FBD"/>
    <w:rsid w:val="003E472B"/>
    <w:rsid w:val="003E505F"/>
    <w:rsid w:val="003E556D"/>
    <w:rsid w:val="003E5D0D"/>
    <w:rsid w:val="003F0B16"/>
    <w:rsid w:val="003F127E"/>
    <w:rsid w:val="003F2714"/>
    <w:rsid w:val="003F2729"/>
    <w:rsid w:val="003F2FCF"/>
    <w:rsid w:val="00404C2B"/>
    <w:rsid w:val="004054F5"/>
    <w:rsid w:val="00406032"/>
    <w:rsid w:val="004063E1"/>
    <w:rsid w:val="00406B97"/>
    <w:rsid w:val="004110DE"/>
    <w:rsid w:val="00411E36"/>
    <w:rsid w:val="00414F9A"/>
    <w:rsid w:val="00416E34"/>
    <w:rsid w:val="00417E80"/>
    <w:rsid w:val="0042034F"/>
    <w:rsid w:val="00423053"/>
    <w:rsid w:val="00425025"/>
    <w:rsid w:val="004255BE"/>
    <w:rsid w:val="00425F27"/>
    <w:rsid w:val="00425FF5"/>
    <w:rsid w:val="00426918"/>
    <w:rsid w:val="00426D5E"/>
    <w:rsid w:val="00430304"/>
    <w:rsid w:val="00430D26"/>
    <w:rsid w:val="00431627"/>
    <w:rsid w:val="004321F1"/>
    <w:rsid w:val="0043225B"/>
    <w:rsid w:val="00432B7E"/>
    <w:rsid w:val="0043516A"/>
    <w:rsid w:val="004404C9"/>
    <w:rsid w:val="004405FB"/>
    <w:rsid w:val="0044068E"/>
    <w:rsid w:val="0044085A"/>
    <w:rsid w:val="00443A05"/>
    <w:rsid w:val="004456F2"/>
    <w:rsid w:val="004470AE"/>
    <w:rsid w:val="0045225D"/>
    <w:rsid w:val="0045294C"/>
    <w:rsid w:val="00453C70"/>
    <w:rsid w:val="00455CD2"/>
    <w:rsid w:val="00456E03"/>
    <w:rsid w:val="00460543"/>
    <w:rsid w:val="00461B2B"/>
    <w:rsid w:val="00461E74"/>
    <w:rsid w:val="004620A2"/>
    <w:rsid w:val="00463FF1"/>
    <w:rsid w:val="00464CE9"/>
    <w:rsid w:val="00465688"/>
    <w:rsid w:val="00466B0E"/>
    <w:rsid w:val="00470C15"/>
    <w:rsid w:val="00472F1B"/>
    <w:rsid w:val="0047440B"/>
    <w:rsid w:val="0047497D"/>
    <w:rsid w:val="00477093"/>
    <w:rsid w:val="00480163"/>
    <w:rsid w:val="00480557"/>
    <w:rsid w:val="00481B2D"/>
    <w:rsid w:val="0048255D"/>
    <w:rsid w:val="00483476"/>
    <w:rsid w:val="0048371D"/>
    <w:rsid w:val="00483D38"/>
    <w:rsid w:val="004844E9"/>
    <w:rsid w:val="0048571D"/>
    <w:rsid w:val="004865BD"/>
    <w:rsid w:val="00493056"/>
    <w:rsid w:val="00493275"/>
    <w:rsid w:val="0049365D"/>
    <w:rsid w:val="00496872"/>
    <w:rsid w:val="004A0DF4"/>
    <w:rsid w:val="004A29E2"/>
    <w:rsid w:val="004A4E95"/>
    <w:rsid w:val="004A567D"/>
    <w:rsid w:val="004B21A5"/>
    <w:rsid w:val="004B441A"/>
    <w:rsid w:val="004B5660"/>
    <w:rsid w:val="004B6776"/>
    <w:rsid w:val="004C0A5A"/>
    <w:rsid w:val="004C11C0"/>
    <w:rsid w:val="004C2C86"/>
    <w:rsid w:val="004D160B"/>
    <w:rsid w:val="004D2AFB"/>
    <w:rsid w:val="004D3C97"/>
    <w:rsid w:val="004D3FE8"/>
    <w:rsid w:val="004D4FA5"/>
    <w:rsid w:val="004E1145"/>
    <w:rsid w:val="004E1EF3"/>
    <w:rsid w:val="004E3426"/>
    <w:rsid w:val="004E442F"/>
    <w:rsid w:val="004E777A"/>
    <w:rsid w:val="004E7B52"/>
    <w:rsid w:val="004F0C8B"/>
    <w:rsid w:val="004F0CE5"/>
    <w:rsid w:val="004F107C"/>
    <w:rsid w:val="004F1526"/>
    <w:rsid w:val="004F1BC2"/>
    <w:rsid w:val="005013CB"/>
    <w:rsid w:val="005032A3"/>
    <w:rsid w:val="005037F0"/>
    <w:rsid w:val="00504DA8"/>
    <w:rsid w:val="0050553C"/>
    <w:rsid w:val="0050646C"/>
    <w:rsid w:val="00510605"/>
    <w:rsid w:val="00510F0E"/>
    <w:rsid w:val="0051296D"/>
    <w:rsid w:val="00512D46"/>
    <w:rsid w:val="00516A86"/>
    <w:rsid w:val="00517085"/>
    <w:rsid w:val="00517181"/>
    <w:rsid w:val="00520E86"/>
    <w:rsid w:val="005218DF"/>
    <w:rsid w:val="00521DC3"/>
    <w:rsid w:val="005223F7"/>
    <w:rsid w:val="00524C3C"/>
    <w:rsid w:val="005260BF"/>
    <w:rsid w:val="0052625B"/>
    <w:rsid w:val="005275F6"/>
    <w:rsid w:val="00527792"/>
    <w:rsid w:val="00527B64"/>
    <w:rsid w:val="00527C1D"/>
    <w:rsid w:val="00531297"/>
    <w:rsid w:val="00532541"/>
    <w:rsid w:val="00532C21"/>
    <w:rsid w:val="005406AF"/>
    <w:rsid w:val="0054113C"/>
    <w:rsid w:val="00542E18"/>
    <w:rsid w:val="005434AE"/>
    <w:rsid w:val="00543701"/>
    <w:rsid w:val="00543A68"/>
    <w:rsid w:val="0054641F"/>
    <w:rsid w:val="005506E6"/>
    <w:rsid w:val="0055079F"/>
    <w:rsid w:val="00551D29"/>
    <w:rsid w:val="00551EE9"/>
    <w:rsid w:val="00554AE0"/>
    <w:rsid w:val="00554C10"/>
    <w:rsid w:val="005554C3"/>
    <w:rsid w:val="00555BE3"/>
    <w:rsid w:val="005616BA"/>
    <w:rsid w:val="00561ECF"/>
    <w:rsid w:val="0056204E"/>
    <w:rsid w:val="00562196"/>
    <w:rsid w:val="00567096"/>
    <w:rsid w:val="00571C3F"/>
    <w:rsid w:val="00571CA2"/>
    <w:rsid w:val="00572102"/>
    <w:rsid w:val="00572536"/>
    <w:rsid w:val="00572B06"/>
    <w:rsid w:val="0057362B"/>
    <w:rsid w:val="005772A2"/>
    <w:rsid w:val="0057785A"/>
    <w:rsid w:val="00580115"/>
    <w:rsid w:val="00580D1E"/>
    <w:rsid w:val="00581289"/>
    <w:rsid w:val="00581C2E"/>
    <w:rsid w:val="005864CD"/>
    <w:rsid w:val="00587A78"/>
    <w:rsid w:val="0059558C"/>
    <w:rsid w:val="005972C6"/>
    <w:rsid w:val="005A0E39"/>
    <w:rsid w:val="005A40EB"/>
    <w:rsid w:val="005A5031"/>
    <w:rsid w:val="005A5160"/>
    <w:rsid w:val="005A5D9D"/>
    <w:rsid w:val="005A71D0"/>
    <w:rsid w:val="005B0F4B"/>
    <w:rsid w:val="005B166C"/>
    <w:rsid w:val="005B1CAD"/>
    <w:rsid w:val="005B20FA"/>
    <w:rsid w:val="005B29E3"/>
    <w:rsid w:val="005B3CD2"/>
    <w:rsid w:val="005B3D9B"/>
    <w:rsid w:val="005B5B2A"/>
    <w:rsid w:val="005B64E6"/>
    <w:rsid w:val="005B71F8"/>
    <w:rsid w:val="005C1C8F"/>
    <w:rsid w:val="005C272F"/>
    <w:rsid w:val="005C305B"/>
    <w:rsid w:val="005C67D5"/>
    <w:rsid w:val="005C6EA2"/>
    <w:rsid w:val="005C7400"/>
    <w:rsid w:val="005C751A"/>
    <w:rsid w:val="005D047D"/>
    <w:rsid w:val="005D16FA"/>
    <w:rsid w:val="005D3095"/>
    <w:rsid w:val="005D326C"/>
    <w:rsid w:val="005D463E"/>
    <w:rsid w:val="005D4802"/>
    <w:rsid w:val="005D4C88"/>
    <w:rsid w:val="005D59B1"/>
    <w:rsid w:val="005D670A"/>
    <w:rsid w:val="005D70AA"/>
    <w:rsid w:val="005E0503"/>
    <w:rsid w:val="005E0A25"/>
    <w:rsid w:val="005E16A3"/>
    <w:rsid w:val="005E21CD"/>
    <w:rsid w:val="005E2C7A"/>
    <w:rsid w:val="005E3B8C"/>
    <w:rsid w:val="005E4ACC"/>
    <w:rsid w:val="005E5466"/>
    <w:rsid w:val="005E78F9"/>
    <w:rsid w:val="005E79C0"/>
    <w:rsid w:val="005E7A59"/>
    <w:rsid w:val="005F1BB0"/>
    <w:rsid w:val="005F2306"/>
    <w:rsid w:val="005F49E8"/>
    <w:rsid w:val="005F770D"/>
    <w:rsid w:val="00600387"/>
    <w:rsid w:val="00600650"/>
    <w:rsid w:val="00600AEF"/>
    <w:rsid w:val="00600BC9"/>
    <w:rsid w:val="0060153D"/>
    <w:rsid w:val="006043B9"/>
    <w:rsid w:val="0060571F"/>
    <w:rsid w:val="00606FDD"/>
    <w:rsid w:val="0060728B"/>
    <w:rsid w:val="00607F49"/>
    <w:rsid w:val="00612664"/>
    <w:rsid w:val="00613D39"/>
    <w:rsid w:val="00614651"/>
    <w:rsid w:val="006147EA"/>
    <w:rsid w:val="00614918"/>
    <w:rsid w:val="00614BC0"/>
    <w:rsid w:val="00616443"/>
    <w:rsid w:val="00616C03"/>
    <w:rsid w:val="00617414"/>
    <w:rsid w:val="0062085F"/>
    <w:rsid w:val="00620E61"/>
    <w:rsid w:val="00621362"/>
    <w:rsid w:val="006214A5"/>
    <w:rsid w:val="00621A31"/>
    <w:rsid w:val="00622875"/>
    <w:rsid w:val="00622F09"/>
    <w:rsid w:val="00624704"/>
    <w:rsid w:val="0063032E"/>
    <w:rsid w:val="00631861"/>
    <w:rsid w:val="00641317"/>
    <w:rsid w:val="00641F7F"/>
    <w:rsid w:val="0064575A"/>
    <w:rsid w:val="00647D8D"/>
    <w:rsid w:val="00650778"/>
    <w:rsid w:val="006519D9"/>
    <w:rsid w:val="00651A1D"/>
    <w:rsid w:val="00652715"/>
    <w:rsid w:val="00653326"/>
    <w:rsid w:val="006562CC"/>
    <w:rsid w:val="00656996"/>
    <w:rsid w:val="006569E7"/>
    <w:rsid w:val="00656C4D"/>
    <w:rsid w:val="00660CD9"/>
    <w:rsid w:val="00661FD3"/>
    <w:rsid w:val="0066327F"/>
    <w:rsid w:val="00664D10"/>
    <w:rsid w:val="00664DD0"/>
    <w:rsid w:val="00666314"/>
    <w:rsid w:val="006664D7"/>
    <w:rsid w:val="006669D8"/>
    <w:rsid w:val="00666A5D"/>
    <w:rsid w:val="0066746D"/>
    <w:rsid w:val="0067274C"/>
    <w:rsid w:val="006729A4"/>
    <w:rsid w:val="00672D0F"/>
    <w:rsid w:val="00674E4C"/>
    <w:rsid w:val="006764F8"/>
    <w:rsid w:val="00677E4A"/>
    <w:rsid w:val="00677F81"/>
    <w:rsid w:val="00680EEA"/>
    <w:rsid w:val="00681E31"/>
    <w:rsid w:val="00682456"/>
    <w:rsid w:val="00683CB8"/>
    <w:rsid w:val="0068409F"/>
    <w:rsid w:val="0068464B"/>
    <w:rsid w:val="00691534"/>
    <w:rsid w:val="00693E67"/>
    <w:rsid w:val="00696015"/>
    <w:rsid w:val="00697C3E"/>
    <w:rsid w:val="006A1455"/>
    <w:rsid w:val="006A2395"/>
    <w:rsid w:val="006A249D"/>
    <w:rsid w:val="006A37A3"/>
    <w:rsid w:val="006A5074"/>
    <w:rsid w:val="006A6190"/>
    <w:rsid w:val="006B0B02"/>
    <w:rsid w:val="006B0D11"/>
    <w:rsid w:val="006B42C1"/>
    <w:rsid w:val="006B4323"/>
    <w:rsid w:val="006B66AF"/>
    <w:rsid w:val="006C01CC"/>
    <w:rsid w:val="006C2C84"/>
    <w:rsid w:val="006C4A85"/>
    <w:rsid w:val="006C5991"/>
    <w:rsid w:val="006C59D8"/>
    <w:rsid w:val="006C68DB"/>
    <w:rsid w:val="006C6E4E"/>
    <w:rsid w:val="006D0A9C"/>
    <w:rsid w:val="006D1CBF"/>
    <w:rsid w:val="006D29DD"/>
    <w:rsid w:val="006D4C4C"/>
    <w:rsid w:val="006D5D12"/>
    <w:rsid w:val="006D60A7"/>
    <w:rsid w:val="006D7BD6"/>
    <w:rsid w:val="006E02C5"/>
    <w:rsid w:val="006E0B7A"/>
    <w:rsid w:val="006E1B6D"/>
    <w:rsid w:val="006E2761"/>
    <w:rsid w:val="006E3BE8"/>
    <w:rsid w:val="006E5716"/>
    <w:rsid w:val="006E79F0"/>
    <w:rsid w:val="006F073D"/>
    <w:rsid w:val="006F30EA"/>
    <w:rsid w:val="006F342B"/>
    <w:rsid w:val="006F575A"/>
    <w:rsid w:val="0070227F"/>
    <w:rsid w:val="0070340D"/>
    <w:rsid w:val="00706555"/>
    <w:rsid w:val="00710953"/>
    <w:rsid w:val="00711367"/>
    <w:rsid w:val="00711EF8"/>
    <w:rsid w:val="00711F61"/>
    <w:rsid w:val="007131C4"/>
    <w:rsid w:val="00714CA3"/>
    <w:rsid w:val="00717EED"/>
    <w:rsid w:val="00720439"/>
    <w:rsid w:val="007207B5"/>
    <w:rsid w:val="00720E4F"/>
    <w:rsid w:val="007214C5"/>
    <w:rsid w:val="00725579"/>
    <w:rsid w:val="00726214"/>
    <w:rsid w:val="00726B33"/>
    <w:rsid w:val="007301B3"/>
    <w:rsid w:val="007302B3"/>
    <w:rsid w:val="00730733"/>
    <w:rsid w:val="0073083D"/>
    <w:rsid w:val="00730E3A"/>
    <w:rsid w:val="007318C0"/>
    <w:rsid w:val="0073234E"/>
    <w:rsid w:val="007328D7"/>
    <w:rsid w:val="007335DA"/>
    <w:rsid w:val="00733C6D"/>
    <w:rsid w:val="00734D66"/>
    <w:rsid w:val="0073507F"/>
    <w:rsid w:val="00736AAF"/>
    <w:rsid w:val="00737C02"/>
    <w:rsid w:val="007400BA"/>
    <w:rsid w:val="00740B86"/>
    <w:rsid w:val="00746134"/>
    <w:rsid w:val="00747BF1"/>
    <w:rsid w:val="00747E82"/>
    <w:rsid w:val="00750782"/>
    <w:rsid w:val="007517CE"/>
    <w:rsid w:val="00752E30"/>
    <w:rsid w:val="007556A7"/>
    <w:rsid w:val="00755EFB"/>
    <w:rsid w:val="00760975"/>
    <w:rsid w:val="00760AF3"/>
    <w:rsid w:val="00760EFC"/>
    <w:rsid w:val="007627A1"/>
    <w:rsid w:val="00762C20"/>
    <w:rsid w:val="00763211"/>
    <w:rsid w:val="007636E7"/>
    <w:rsid w:val="00764916"/>
    <w:rsid w:val="00764A04"/>
    <w:rsid w:val="00765B2A"/>
    <w:rsid w:val="007661E4"/>
    <w:rsid w:val="00767AEC"/>
    <w:rsid w:val="00770EA8"/>
    <w:rsid w:val="00774FAC"/>
    <w:rsid w:val="00780D54"/>
    <w:rsid w:val="00781021"/>
    <w:rsid w:val="0078185A"/>
    <w:rsid w:val="007819AC"/>
    <w:rsid w:val="007822B7"/>
    <w:rsid w:val="00782408"/>
    <w:rsid w:val="00782D38"/>
    <w:rsid w:val="0078309A"/>
    <w:rsid w:val="00783237"/>
    <w:rsid w:val="00783A34"/>
    <w:rsid w:val="0078571A"/>
    <w:rsid w:val="00787886"/>
    <w:rsid w:val="00792C19"/>
    <w:rsid w:val="00794650"/>
    <w:rsid w:val="007955EF"/>
    <w:rsid w:val="00796D48"/>
    <w:rsid w:val="007974B2"/>
    <w:rsid w:val="0079772C"/>
    <w:rsid w:val="007A101E"/>
    <w:rsid w:val="007A7B4A"/>
    <w:rsid w:val="007B0E96"/>
    <w:rsid w:val="007B2877"/>
    <w:rsid w:val="007B299C"/>
    <w:rsid w:val="007B4B29"/>
    <w:rsid w:val="007B4D08"/>
    <w:rsid w:val="007B6033"/>
    <w:rsid w:val="007B63E4"/>
    <w:rsid w:val="007C1D6C"/>
    <w:rsid w:val="007C3098"/>
    <w:rsid w:val="007C31C7"/>
    <w:rsid w:val="007C35FA"/>
    <w:rsid w:val="007C476C"/>
    <w:rsid w:val="007C499D"/>
    <w:rsid w:val="007C61CA"/>
    <w:rsid w:val="007C66B6"/>
    <w:rsid w:val="007C6B52"/>
    <w:rsid w:val="007C6BCE"/>
    <w:rsid w:val="007D149E"/>
    <w:rsid w:val="007D16C5"/>
    <w:rsid w:val="007D20E0"/>
    <w:rsid w:val="007D2553"/>
    <w:rsid w:val="007D3660"/>
    <w:rsid w:val="007D39B7"/>
    <w:rsid w:val="007D3E40"/>
    <w:rsid w:val="007D3FF2"/>
    <w:rsid w:val="007D41F9"/>
    <w:rsid w:val="007D7577"/>
    <w:rsid w:val="007E002C"/>
    <w:rsid w:val="007E0ACB"/>
    <w:rsid w:val="007E1227"/>
    <w:rsid w:val="007E1666"/>
    <w:rsid w:val="007E3D2A"/>
    <w:rsid w:val="007E641A"/>
    <w:rsid w:val="007F4D08"/>
    <w:rsid w:val="007F508A"/>
    <w:rsid w:val="007F54E2"/>
    <w:rsid w:val="007F77FB"/>
    <w:rsid w:val="00801F6E"/>
    <w:rsid w:val="00805B60"/>
    <w:rsid w:val="0080694C"/>
    <w:rsid w:val="0080749F"/>
    <w:rsid w:val="008116DA"/>
    <w:rsid w:val="008141B4"/>
    <w:rsid w:val="00815815"/>
    <w:rsid w:val="00816174"/>
    <w:rsid w:val="008174FE"/>
    <w:rsid w:val="00817A52"/>
    <w:rsid w:val="00820276"/>
    <w:rsid w:val="008222B4"/>
    <w:rsid w:val="008229C7"/>
    <w:rsid w:val="00823423"/>
    <w:rsid w:val="008271D5"/>
    <w:rsid w:val="00827CC9"/>
    <w:rsid w:val="00830F57"/>
    <w:rsid w:val="0083318C"/>
    <w:rsid w:val="00841609"/>
    <w:rsid w:val="00847E1D"/>
    <w:rsid w:val="00850DB1"/>
    <w:rsid w:val="00852C42"/>
    <w:rsid w:val="0085371A"/>
    <w:rsid w:val="00853A3B"/>
    <w:rsid w:val="00853BC3"/>
    <w:rsid w:val="00854EDD"/>
    <w:rsid w:val="008558B9"/>
    <w:rsid w:val="00856CBC"/>
    <w:rsid w:val="0085720D"/>
    <w:rsid w:val="00857A7C"/>
    <w:rsid w:val="00860916"/>
    <w:rsid w:val="008611EA"/>
    <w:rsid w:val="00861D73"/>
    <w:rsid w:val="00862C62"/>
    <w:rsid w:val="00862FE4"/>
    <w:rsid w:val="0086389A"/>
    <w:rsid w:val="00864FDB"/>
    <w:rsid w:val="008652F0"/>
    <w:rsid w:val="008672B1"/>
    <w:rsid w:val="00867558"/>
    <w:rsid w:val="00867F30"/>
    <w:rsid w:val="00871D74"/>
    <w:rsid w:val="00872967"/>
    <w:rsid w:val="00872B01"/>
    <w:rsid w:val="00874FD4"/>
    <w:rsid w:val="0087605E"/>
    <w:rsid w:val="008762FD"/>
    <w:rsid w:val="00883208"/>
    <w:rsid w:val="0088340A"/>
    <w:rsid w:val="008836B0"/>
    <w:rsid w:val="00884CFF"/>
    <w:rsid w:val="00885852"/>
    <w:rsid w:val="00886E9C"/>
    <w:rsid w:val="00887784"/>
    <w:rsid w:val="00890D0A"/>
    <w:rsid w:val="00893DE5"/>
    <w:rsid w:val="00897246"/>
    <w:rsid w:val="008A140D"/>
    <w:rsid w:val="008A294E"/>
    <w:rsid w:val="008A4EBE"/>
    <w:rsid w:val="008A62B1"/>
    <w:rsid w:val="008A69E2"/>
    <w:rsid w:val="008A6ACD"/>
    <w:rsid w:val="008B0501"/>
    <w:rsid w:val="008B1FEE"/>
    <w:rsid w:val="008B40CB"/>
    <w:rsid w:val="008B45A3"/>
    <w:rsid w:val="008B517F"/>
    <w:rsid w:val="008C0CAD"/>
    <w:rsid w:val="008C5698"/>
    <w:rsid w:val="008C62F5"/>
    <w:rsid w:val="008C6A37"/>
    <w:rsid w:val="008C7A57"/>
    <w:rsid w:val="008D1AD5"/>
    <w:rsid w:val="008D36B7"/>
    <w:rsid w:val="008D3C60"/>
    <w:rsid w:val="008D50DC"/>
    <w:rsid w:val="008D67DA"/>
    <w:rsid w:val="008D7A91"/>
    <w:rsid w:val="008E16E2"/>
    <w:rsid w:val="008E38A8"/>
    <w:rsid w:val="008E3A6E"/>
    <w:rsid w:val="008E56FB"/>
    <w:rsid w:val="008E5B64"/>
    <w:rsid w:val="008E7B28"/>
    <w:rsid w:val="008E7D94"/>
    <w:rsid w:val="008F2937"/>
    <w:rsid w:val="008F3746"/>
    <w:rsid w:val="008F3A87"/>
    <w:rsid w:val="008F4CC5"/>
    <w:rsid w:val="00900460"/>
    <w:rsid w:val="009010BF"/>
    <w:rsid w:val="0090116D"/>
    <w:rsid w:val="0090244C"/>
    <w:rsid w:val="00903C32"/>
    <w:rsid w:val="00903E9A"/>
    <w:rsid w:val="00904E65"/>
    <w:rsid w:val="0090535D"/>
    <w:rsid w:val="0090552E"/>
    <w:rsid w:val="00905789"/>
    <w:rsid w:val="00905EF0"/>
    <w:rsid w:val="00911A30"/>
    <w:rsid w:val="0091275B"/>
    <w:rsid w:val="00914C54"/>
    <w:rsid w:val="00915B83"/>
    <w:rsid w:val="00915C28"/>
    <w:rsid w:val="00916147"/>
    <w:rsid w:val="00916B16"/>
    <w:rsid w:val="009173B9"/>
    <w:rsid w:val="00920BBE"/>
    <w:rsid w:val="00921C2C"/>
    <w:rsid w:val="00924976"/>
    <w:rsid w:val="00925FFD"/>
    <w:rsid w:val="00927C40"/>
    <w:rsid w:val="00932AE6"/>
    <w:rsid w:val="0093335D"/>
    <w:rsid w:val="00934E88"/>
    <w:rsid w:val="00935895"/>
    <w:rsid w:val="0093613E"/>
    <w:rsid w:val="00936193"/>
    <w:rsid w:val="00936D5C"/>
    <w:rsid w:val="0094143B"/>
    <w:rsid w:val="00942AAE"/>
    <w:rsid w:val="00943026"/>
    <w:rsid w:val="00943D61"/>
    <w:rsid w:val="00945B9F"/>
    <w:rsid w:val="00947714"/>
    <w:rsid w:val="00947A50"/>
    <w:rsid w:val="00950669"/>
    <w:rsid w:val="00950B40"/>
    <w:rsid w:val="00952170"/>
    <w:rsid w:val="009568B0"/>
    <w:rsid w:val="009575AA"/>
    <w:rsid w:val="009606ED"/>
    <w:rsid w:val="009621E2"/>
    <w:rsid w:val="00962D84"/>
    <w:rsid w:val="0096417C"/>
    <w:rsid w:val="00964400"/>
    <w:rsid w:val="009658F8"/>
    <w:rsid w:val="00965DD7"/>
    <w:rsid w:val="00966637"/>
    <w:rsid w:val="00966B81"/>
    <w:rsid w:val="009674C1"/>
    <w:rsid w:val="009702A9"/>
    <w:rsid w:val="00970449"/>
    <w:rsid w:val="009711B7"/>
    <w:rsid w:val="009718F5"/>
    <w:rsid w:val="00972A5F"/>
    <w:rsid w:val="009738C1"/>
    <w:rsid w:val="00977F05"/>
    <w:rsid w:val="0098229B"/>
    <w:rsid w:val="009838FD"/>
    <w:rsid w:val="00983920"/>
    <w:rsid w:val="00984A7B"/>
    <w:rsid w:val="00984DE6"/>
    <w:rsid w:val="00985EDD"/>
    <w:rsid w:val="00987156"/>
    <w:rsid w:val="00987668"/>
    <w:rsid w:val="00987DE8"/>
    <w:rsid w:val="0099226C"/>
    <w:rsid w:val="009929D7"/>
    <w:rsid w:val="009948A2"/>
    <w:rsid w:val="00994F5B"/>
    <w:rsid w:val="00994F78"/>
    <w:rsid w:val="00995BC7"/>
    <w:rsid w:val="009961D1"/>
    <w:rsid w:val="00997601"/>
    <w:rsid w:val="009A0ABE"/>
    <w:rsid w:val="009A125C"/>
    <w:rsid w:val="009A2962"/>
    <w:rsid w:val="009A422E"/>
    <w:rsid w:val="009A513A"/>
    <w:rsid w:val="009A5C7A"/>
    <w:rsid w:val="009B1AD8"/>
    <w:rsid w:val="009B2655"/>
    <w:rsid w:val="009B314D"/>
    <w:rsid w:val="009B59B8"/>
    <w:rsid w:val="009B774B"/>
    <w:rsid w:val="009C05CA"/>
    <w:rsid w:val="009C12AB"/>
    <w:rsid w:val="009C42C1"/>
    <w:rsid w:val="009C61C7"/>
    <w:rsid w:val="009C67B5"/>
    <w:rsid w:val="009C7720"/>
    <w:rsid w:val="009D0968"/>
    <w:rsid w:val="009D0E35"/>
    <w:rsid w:val="009D1417"/>
    <w:rsid w:val="009D2009"/>
    <w:rsid w:val="009D35E4"/>
    <w:rsid w:val="009D4975"/>
    <w:rsid w:val="009D539C"/>
    <w:rsid w:val="009D75FC"/>
    <w:rsid w:val="009E0BF7"/>
    <w:rsid w:val="009E1195"/>
    <w:rsid w:val="009E1CDA"/>
    <w:rsid w:val="009E4CB5"/>
    <w:rsid w:val="009E522A"/>
    <w:rsid w:val="009E7863"/>
    <w:rsid w:val="009F12BC"/>
    <w:rsid w:val="009F1E79"/>
    <w:rsid w:val="009F204C"/>
    <w:rsid w:val="009F7FDA"/>
    <w:rsid w:val="00A009F0"/>
    <w:rsid w:val="00A03798"/>
    <w:rsid w:val="00A06DE2"/>
    <w:rsid w:val="00A12184"/>
    <w:rsid w:val="00A14173"/>
    <w:rsid w:val="00A1449F"/>
    <w:rsid w:val="00A14651"/>
    <w:rsid w:val="00A1675A"/>
    <w:rsid w:val="00A17206"/>
    <w:rsid w:val="00A17241"/>
    <w:rsid w:val="00A2013D"/>
    <w:rsid w:val="00A20E76"/>
    <w:rsid w:val="00A21184"/>
    <w:rsid w:val="00A22AEB"/>
    <w:rsid w:val="00A22D89"/>
    <w:rsid w:val="00A235B5"/>
    <w:rsid w:val="00A236BF"/>
    <w:rsid w:val="00A238EB"/>
    <w:rsid w:val="00A23AFA"/>
    <w:rsid w:val="00A267E2"/>
    <w:rsid w:val="00A270C3"/>
    <w:rsid w:val="00A318FC"/>
    <w:rsid w:val="00A31B3E"/>
    <w:rsid w:val="00A33B88"/>
    <w:rsid w:val="00A3627A"/>
    <w:rsid w:val="00A40046"/>
    <w:rsid w:val="00A40C31"/>
    <w:rsid w:val="00A41E1D"/>
    <w:rsid w:val="00A42399"/>
    <w:rsid w:val="00A464D6"/>
    <w:rsid w:val="00A475E5"/>
    <w:rsid w:val="00A509F9"/>
    <w:rsid w:val="00A51A48"/>
    <w:rsid w:val="00A52724"/>
    <w:rsid w:val="00A532F3"/>
    <w:rsid w:val="00A53B7C"/>
    <w:rsid w:val="00A54D5D"/>
    <w:rsid w:val="00A56B51"/>
    <w:rsid w:val="00A60625"/>
    <w:rsid w:val="00A61747"/>
    <w:rsid w:val="00A66A54"/>
    <w:rsid w:val="00A718F0"/>
    <w:rsid w:val="00A71998"/>
    <w:rsid w:val="00A7398E"/>
    <w:rsid w:val="00A75EAF"/>
    <w:rsid w:val="00A7678F"/>
    <w:rsid w:val="00A77357"/>
    <w:rsid w:val="00A8153E"/>
    <w:rsid w:val="00A8300A"/>
    <w:rsid w:val="00A8489E"/>
    <w:rsid w:val="00A85736"/>
    <w:rsid w:val="00A85D27"/>
    <w:rsid w:val="00A87964"/>
    <w:rsid w:val="00A9350A"/>
    <w:rsid w:val="00A95430"/>
    <w:rsid w:val="00AA2C33"/>
    <w:rsid w:val="00AA399A"/>
    <w:rsid w:val="00AA628D"/>
    <w:rsid w:val="00AA6452"/>
    <w:rsid w:val="00AA668C"/>
    <w:rsid w:val="00AB02A7"/>
    <w:rsid w:val="00AB2467"/>
    <w:rsid w:val="00AC191E"/>
    <w:rsid w:val="00AC21DD"/>
    <w:rsid w:val="00AC233A"/>
    <w:rsid w:val="00AC29F3"/>
    <w:rsid w:val="00AC4316"/>
    <w:rsid w:val="00AC4AAC"/>
    <w:rsid w:val="00AC5101"/>
    <w:rsid w:val="00AD09FA"/>
    <w:rsid w:val="00AD1197"/>
    <w:rsid w:val="00AD170A"/>
    <w:rsid w:val="00AD2083"/>
    <w:rsid w:val="00AD27CD"/>
    <w:rsid w:val="00AD28AD"/>
    <w:rsid w:val="00AD4954"/>
    <w:rsid w:val="00AD6DCF"/>
    <w:rsid w:val="00AE03B0"/>
    <w:rsid w:val="00AE17F8"/>
    <w:rsid w:val="00AE46E2"/>
    <w:rsid w:val="00AE4C2D"/>
    <w:rsid w:val="00AE5F5D"/>
    <w:rsid w:val="00AE607F"/>
    <w:rsid w:val="00AF016B"/>
    <w:rsid w:val="00AF0A4D"/>
    <w:rsid w:val="00AF2721"/>
    <w:rsid w:val="00AF44CF"/>
    <w:rsid w:val="00AF4741"/>
    <w:rsid w:val="00AF47D3"/>
    <w:rsid w:val="00AF6B60"/>
    <w:rsid w:val="00AF716B"/>
    <w:rsid w:val="00B0032C"/>
    <w:rsid w:val="00B00AC7"/>
    <w:rsid w:val="00B017B8"/>
    <w:rsid w:val="00B021D8"/>
    <w:rsid w:val="00B02D82"/>
    <w:rsid w:val="00B03BD9"/>
    <w:rsid w:val="00B055C8"/>
    <w:rsid w:val="00B064AE"/>
    <w:rsid w:val="00B065E7"/>
    <w:rsid w:val="00B069A4"/>
    <w:rsid w:val="00B0724C"/>
    <w:rsid w:val="00B07E25"/>
    <w:rsid w:val="00B11C98"/>
    <w:rsid w:val="00B13593"/>
    <w:rsid w:val="00B156BA"/>
    <w:rsid w:val="00B1660F"/>
    <w:rsid w:val="00B166DA"/>
    <w:rsid w:val="00B16837"/>
    <w:rsid w:val="00B16C52"/>
    <w:rsid w:val="00B231E5"/>
    <w:rsid w:val="00B232CD"/>
    <w:rsid w:val="00B24866"/>
    <w:rsid w:val="00B24C03"/>
    <w:rsid w:val="00B257C9"/>
    <w:rsid w:val="00B27A23"/>
    <w:rsid w:val="00B36A90"/>
    <w:rsid w:val="00B36DC0"/>
    <w:rsid w:val="00B4094E"/>
    <w:rsid w:val="00B40EA6"/>
    <w:rsid w:val="00B41050"/>
    <w:rsid w:val="00B44D45"/>
    <w:rsid w:val="00B50CD5"/>
    <w:rsid w:val="00B517CF"/>
    <w:rsid w:val="00B52328"/>
    <w:rsid w:val="00B53AC5"/>
    <w:rsid w:val="00B547D3"/>
    <w:rsid w:val="00B54FE6"/>
    <w:rsid w:val="00B55CC3"/>
    <w:rsid w:val="00B56805"/>
    <w:rsid w:val="00B62466"/>
    <w:rsid w:val="00B66BAD"/>
    <w:rsid w:val="00B67539"/>
    <w:rsid w:val="00B67A3F"/>
    <w:rsid w:val="00B71A9A"/>
    <w:rsid w:val="00B72C0E"/>
    <w:rsid w:val="00B7324A"/>
    <w:rsid w:val="00B77ADF"/>
    <w:rsid w:val="00B77AE8"/>
    <w:rsid w:val="00B8040C"/>
    <w:rsid w:val="00B80D9B"/>
    <w:rsid w:val="00B82225"/>
    <w:rsid w:val="00B83194"/>
    <w:rsid w:val="00B831AC"/>
    <w:rsid w:val="00B85426"/>
    <w:rsid w:val="00B8624E"/>
    <w:rsid w:val="00B87702"/>
    <w:rsid w:val="00B90525"/>
    <w:rsid w:val="00B90DB5"/>
    <w:rsid w:val="00B9636F"/>
    <w:rsid w:val="00B9749C"/>
    <w:rsid w:val="00BA21AA"/>
    <w:rsid w:val="00BA4894"/>
    <w:rsid w:val="00BA4B65"/>
    <w:rsid w:val="00BB4C27"/>
    <w:rsid w:val="00BB5443"/>
    <w:rsid w:val="00BB559D"/>
    <w:rsid w:val="00BB56B2"/>
    <w:rsid w:val="00BB5C8A"/>
    <w:rsid w:val="00BB754D"/>
    <w:rsid w:val="00BC1409"/>
    <w:rsid w:val="00BC1E76"/>
    <w:rsid w:val="00BC363F"/>
    <w:rsid w:val="00BC5E02"/>
    <w:rsid w:val="00BC6330"/>
    <w:rsid w:val="00BC6878"/>
    <w:rsid w:val="00BC695C"/>
    <w:rsid w:val="00BC6AB3"/>
    <w:rsid w:val="00BC73F7"/>
    <w:rsid w:val="00BD03A0"/>
    <w:rsid w:val="00BD4453"/>
    <w:rsid w:val="00BD5864"/>
    <w:rsid w:val="00BD6183"/>
    <w:rsid w:val="00BD6FAB"/>
    <w:rsid w:val="00BE0ADC"/>
    <w:rsid w:val="00BE2281"/>
    <w:rsid w:val="00BE2A7C"/>
    <w:rsid w:val="00BE427E"/>
    <w:rsid w:val="00BE5944"/>
    <w:rsid w:val="00BF24C8"/>
    <w:rsid w:val="00BF4D61"/>
    <w:rsid w:val="00C00024"/>
    <w:rsid w:val="00C02B87"/>
    <w:rsid w:val="00C03055"/>
    <w:rsid w:val="00C067BF"/>
    <w:rsid w:val="00C07435"/>
    <w:rsid w:val="00C07B96"/>
    <w:rsid w:val="00C10A9F"/>
    <w:rsid w:val="00C12401"/>
    <w:rsid w:val="00C124DB"/>
    <w:rsid w:val="00C137D4"/>
    <w:rsid w:val="00C15F97"/>
    <w:rsid w:val="00C16EAA"/>
    <w:rsid w:val="00C174BB"/>
    <w:rsid w:val="00C20318"/>
    <w:rsid w:val="00C21928"/>
    <w:rsid w:val="00C2220F"/>
    <w:rsid w:val="00C23300"/>
    <w:rsid w:val="00C247EE"/>
    <w:rsid w:val="00C3294F"/>
    <w:rsid w:val="00C3415F"/>
    <w:rsid w:val="00C35107"/>
    <w:rsid w:val="00C3585E"/>
    <w:rsid w:val="00C35D69"/>
    <w:rsid w:val="00C35F34"/>
    <w:rsid w:val="00C36B2F"/>
    <w:rsid w:val="00C36E52"/>
    <w:rsid w:val="00C374D7"/>
    <w:rsid w:val="00C407FF"/>
    <w:rsid w:val="00C4086D"/>
    <w:rsid w:val="00C41533"/>
    <w:rsid w:val="00C43682"/>
    <w:rsid w:val="00C44569"/>
    <w:rsid w:val="00C463DF"/>
    <w:rsid w:val="00C4645B"/>
    <w:rsid w:val="00C47387"/>
    <w:rsid w:val="00C47575"/>
    <w:rsid w:val="00C50645"/>
    <w:rsid w:val="00C52071"/>
    <w:rsid w:val="00C5241F"/>
    <w:rsid w:val="00C5287C"/>
    <w:rsid w:val="00C52F2C"/>
    <w:rsid w:val="00C53C1C"/>
    <w:rsid w:val="00C56697"/>
    <w:rsid w:val="00C57060"/>
    <w:rsid w:val="00C63FE1"/>
    <w:rsid w:val="00C641DD"/>
    <w:rsid w:val="00C642CF"/>
    <w:rsid w:val="00C64A6C"/>
    <w:rsid w:val="00C67F6C"/>
    <w:rsid w:val="00C71553"/>
    <w:rsid w:val="00C71D81"/>
    <w:rsid w:val="00C7202B"/>
    <w:rsid w:val="00C73D9F"/>
    <w:rsid w:val="00C765C4"/>
    <w:rsid w:val="00C7786E"/>
    <w:rsid w:val="00C77A31"/>
    <w:rsid w:val="00C77AC8"/>
    <w:rsid w:val="00C80D18"/>
    <w:rsid w:val="00C80E25"/>
    <w:rsid w:val="00C8143C"/>
    <w:rsid w:val="00C81449"/>
    <w:rsid w:val="00C81FD1"/>
    <w:rsid w:val="00C85909"/>
    <w:rsid w:val="00C85BB3"/>
    <w:rsid w:val="00C900F1"/>
    <w:rsid w:val="00C9180C"/>
    <w:rsid w:val="00C93DC4"/>
    <w:rsid w:val="00C95AFD"/>
    <w:rsid w:val="00CA12E2"/>
    <w:rsid w:val="00CA1896"/>
    <w:rsid w:val="00CA3819"/>
    <w:rsid w:val="00CA58DB"/>
    <w:rsid w:val="00CA714D"/>
    <w:rsid w:val="00CA7C81"/>
    <w:rsid w:val="00CB21DC"/>
    <w:rsid w:val="00CB5B28"/>
    <w:rsid w:val="00CC0347"/>
    <w:rsid w:val="00CC53E5"/>
    <w:rsid w:val="00CC5BEF"/>
    <w:rsid w:val="00CC6EDC"/>
    <w:rsid w:val="00CC784F"/>
    <w:rsid w:val="00CC79A2"/>
    <w:rsid w:val="00CC7D35"/>
    <w:rsid w:val="00CD3164"/>
    <w:rsid w:val="00CD33A1"/>
    <w:rsid w:val="00CD4BFF"/>
    <w:rsid w:val="00CE056E"/>
    <w:rsid w:val="00CE09AE"/>
    <w:rsid w:val="00CE31E1"/>
    <w:rsid w:val="00CE3E01"/>
    <w:rsid w:val="00CE6449"/>
    <w:rsid w:val="00CF119D"/>
    <w:rsid w:val="00CF171C"/>
    <w:rsid w:val="00CF1BF8"/>
    <w:rsid w:val="00CF3F21"/>
    <w:rsid w:val="00CF5371"/>
    <w:rsid w:val="00CF646A"/>
    <w:rsid w:val="00CF75EF"/>
    <w:rsid w:val="00D0323A"/>
    <w:rsid w:val="00D035F9"/>
    <w:rsid w:val="00D03BEC"/>
    <w:rsid w:val="00D044A4"/>
    <w:rsid w:val="00D0559F"/>
    <w:rsid w:val="00D067BE"/>
    <w:rsid w:val="00D06D48"/>
    <w:rsid w:val="00D077E9"/>
    <w:rsid w:val="00D12246"/>
    <w:rsid w:val="00D12E2E"/>
    <w:rsid w:val="00D12F2F"/>
    <w:rsid w:val="00D135D2"/>
    <w:rsid w:val="00D14B0D"/>
    <w:rsid w:val="00D15074"/>
    <w:rsid w:val="00D17D75"/>
    <w:rsid w:val="00D212F4"/>
    <w:rsid w:val="00D22C16"/>
    <w:rsid w:val="00D239F2"/>
    <w:rsid w:val="00D244D0"/>
    <w:rsid w:val="00D2558B"/>
    <w:rsid w:val="00D26B76"/>
    <w:rsid w:val="00D26B8C"/>
    <w:rsid w:val="00D30D43"/>
    <w:rsid w:val="00D33A0E"/>
    <w:rsid w:val="00D36181"/>
    <w:rsid w:val="00D368C8"/>
    <w:rsid w:val="00D372BE"/>
    <w:rsid w:val="00D40F30"/>
    <w:rsid w:val="00D41840"/>
    <w:rsid w:val="00D4193A"/>
    <w:rsid w:val="00D42CB7"/>
    <w:rsid w:val="00D4414A"/>
    <w:rsid w:val="00D4468C"/>
    <w:rsid w:val="00D447B8"/>
    <w:rsid w:val="00D449AE"/>
    <w:rsid w:val="00D45124"/>
    <w:rsid w:val="00D452C8"/>
    <w:rsid w:val="00D467F5"/>
    <w:rsid w:val="00D501D2"/>
    <w:rsid w:val="00D5105B"/>
    <w:rsid w:val="00D5115B"/>
    <w:rsid w:val="00D517BF"/>
    <w:rsid w:val="00D52C1D"/>
    <w:rsid w:val="00D5413D"/>
    <w:rsid w:val="00D550A8"/>
    <w:rsid w:val="00D56DF6"/>
    <w:rsid w:val="00D570A9"/>
    <w:rsid w:val="00D5773F"/>
    <w:rsid w:val="00D6062C"/>
    <w:rsid w:val="00D61955"/>
    <w:rsid w:val="00D6292C"/>
    <w:rsid w:val="00D62C1C"/>
    <w:rsid w:val="00D635CE"/>
    <w:rsid w:val="00D649F4"/>
    <w:rsid w:val="00D67F28"/>
    <w:rsid w:val="00D70805"/>
    <w:rsid w:val="00D70D02"/>
    <w:rsid w:val="00D70D8D"/>
    <w:rsid w:val="00D739C4"/>
    <w:rsid w:val="00D75606"/>
    <w:rsid w:val="00D768AE"/>
    <w:rsid w:val="00D770C7"/>
    <w:rsid w:val="00D779B2"/>
    <w:rsid w:val="00D8013B"/>
    <w:rsid w:val="00D81618"/>
    <w:rsid w:val="00D8311E"/>
    <w:rsid w:val="00D83EB2"/>
    <w:rsid w:val="00D845E1"/>
    <w:rsid w:val="00D84ACC"/>
    <w:rsid w:val="00D86628"/>
    <w:rsid w:val="00D86945"/>
    <w:rsid w:val="00D87527"/>
    <w:rsid w:val="00D90290"/>
    <w:rsid w:val="00D90CD1"/>
    <w:rsid w:val="00D92A2D"/>
    <w:rsid w:val="00D97626"/>
    <w:rsid w:val="00DA1E83"/>
    <w:rsid w:val="00DA3D4B"/>
    <w:rsid w:val="00DA70D0"/>
    <w:rsid w:val="00DB303C"/>
    <w:rsid w:val="00DB3CCA"/>
    <w:rsid w:val="00DB4F9B"/>
    <w:rsid w:val="00DB6C6F"/>
    <w:rsid w:val="00DC0F4D"/>
    <w:rsid w:val="00DC3A09"/>
    <w:rsid w:val="00DC5B7A"/>
    <w:rsid w:val="00DC6807"/>
    <w:rsid w:val="00DC716E"/>
    <w:rsid w:val="00DC7C3D"/>
    <w:rsid w:val="00DD0D09"/>
    <w:rsid w:val="00DD0E71"/>
    <w:rsid w:val="00DD152F"/>
    <w:rsid w:val="00DD4A8E"/>
    <w:rsid w:val="00DD4CA8"/>
    <w:rsid w:val="00DE213F"/>
    <w:rsid w:val="00DE32C2"/>
    <w:rsid w:val="00DE40F6"/>
    <w:rsid w:val="00DE49F9"/>
    <w:rsid w:val="00DE4C65"/>
    <w:rsid w:val="00DF027C"/>
    <w:rsid w:val="00DF0E61"/>
    <w:rsid w:val="00DF1A8E"/>
    <w:rsid w:val="00DF2B8A"/>
    <w:rsid w:val="00DF586C"/>
    <w:rsid w:val="00DF5954"/>
    <w:rsid w:val="00DF64E6"/>
    <w:rsid w:val="00DF6DA9"/>
    <w:rsid w:val="00DF79F6"/>
    <w:rsid w:val="00E00A32"/>
    <w:rsid w:val="00E049F3"/>
    <w:rsid w:val="00E05EA1"/>
    <w:rsid w:val="00E06A79"/>
    <w:rsid w:val="00E06A88"/>
    <w:rsid w:val="00E07EF1"/>
    <w:rsid w:val="00E10933"/>
    <w:rsid w:val="00E10E3F"/>
    <w:rsid w:val="00E11345"/>
    <w:rsid w:val="00E11C9B"/>
    <w:rsid w:val="00E11EDB"/>
    <w:rsid w:val="00E12E6D"/>
    <w:rsid w:val="00E1312F"/>
    <w:rsid w:val="00E132D3"/>
    <w:rsid w:val="00E133CA"/>
    <w:rsid w:val="00E14081"/>
    <w:rsid w:val="00E152BD"/>
    <w:rsid w:val="00E153E1"/>
    <w:rsid w:val="00E16849"/>
    <w:rsid w:val="00E16CAD"/>
    <w:rsid w:val="00E178A6"/>
    <w:rsid w:val="00E17F02"/>
    <w:rsid w:val="00E22174"/>
    <w:rsid w:val="00E22ACD"/>
    <w:rsid w:val="00E238A7"/>
    <w:rsid w:val="00E25503"/>
    <w:rsid w:val="00E25AB8"/>
    <w:rsid w:val="00E2680F"/>
    <w:rsid w:val="00E30A22"/>
    <w:rsid w:val="00E3473D"/>
    <w:rsid w:val="00E43183"/>
    <w:rsid w:val="00E43938"/>
    <w:rsid w:val="00E43BCF"/>
    <w:rsid w:val="00E43C17"/>
    <w:rsid w:val="00E50970"/>
    <w:rsid w:val="00E51304"/>
    <w:rsid w:val="00E514B5"/>
    <w:rsid w:val="00E5257B"/>
    <w:rsid w:val="00E53141"/>
    <w:rsid w:val="00E53572"/>
    <w:rsid w:val="00E56416"/>
    <w:rsid w:val="00E56BFB"/>
    <w:rsid w:val="00E571CF"/>
    <w:rsid w:val="00E620B0"/>
    <w:rsid w:val="00E63120"/>
    <w:rsid w:val="00E63540"/>
    <w:rsid w:val="00E63668"/>
    <w:rsid w:val="00E65009"/>
    <w:rsid w:val="00E65089"/>
    <w:rsid w:val="00E6552D"/>
    <w:rsid w:val="00E66C96"/>
    <w:rsid w:val="00E678CD"/>
    <w:rsid w:val="00E70FBC"/>
    <w:rsid w:val="00E711CE"/>
    <w:rsid w:val="00E724F8"/>
    <w:rsid w:val="00E74EBB"/>
    <w:rsid w:val="00E75056"/>
    <w:rsid w:val="00E75223"/>
    <w:rsid w:val="00E80FE8"/>
    <w:rsid w:val="00E81A1D"/>
    <w:rsid w:val="00E81B40"/>
    <w:rsid w:val="00E82988"/>
    <w:rsid w:val="00E82B66"/>
    <w:rsid w:val="00E83F25"/>
    <w:rsid w:val="00E9201A"/>
    <w:rsid w:val="00E92C1A"/>
    <w:rsid w:val="00EA2669"/>
    <w:rsid w:val="00EB00D7"/>
    <w:rsid w:val="00EB1238"/>
    <w:rsid w:val="00EB2BE5"/>
    <w:rsid w:val="00EB2D75"/>
    <w:rsid w:val="00EC1D8E"/>
    <w:rsid w:val="00EC5CC1"/>
    <w:rsid w:val="00ED0A0C"/>
    <w:rsid w:val="00ED201A"/>
    <w:rsid w:val="00ED5227"/>
    <w:rsid w:val="00ED6119"/>
    <w:rsid w:val="00EE3359"/>
    <w:rsid w:val="00EE386E"/>
    <w:rsid w:val="00EE3B58"/>
    <w:rsid w:val="00EE4001"/>
    <w:rsid w:val="00EE4633"/>
    <w:rsid w:val="00EE533D"/>
    <w:rsid w:val="00EF32E2"/>
    <w:rsid w:val="00EF4873"/>
    <w:rsid w:val="00EF4DAC"/>
    <w:rsid w:val="00EF4F13"/>
    <w:rsid w:val="00EF555B"/>
    <w:rsid w:val="00EF6D9B"/>
    <w:rsid w:val="00EF7607"/>
    <w:rsid w:val="00EF7A15"/>
    <w:rsid w:val="00EF7B62"/>
    <w:rsid w:val="00F01A1F"/>
    <w:rsid w:val="00F01F72"/>
    <w:rsid w:val="00F027BB"/>
    <w:rsid w:val="00F02D4D"/>
    <w:rsid w:val="00F03089"/>
    <w:rsid w:val="00F047DA"/>
    <w:rsid w:val="00F04AEA"/>
    <w:rsid w:val="00F11DCF"/>
    <w:rsid w:val="00F144F7"/>
    <w:rsid w:val="00F15D20"/>
    <w:rsid w:val="00F15DA7"/>
    <w:rsid w:val="00F162EA"/>
    <w:rsid w:val="00F1754A"/>
    <w:rsid w:val="00F21756"/>
    <w:rsid w:val="00F226B3"/>
    <w:rsid w:val="00F24EB0"/>
    <w:rsid w:val="00F2549D"/>
    <w:rsid w:val="00F310EA"/>
    <w:rsid w:val="00F3250F"/>
    <w:rsid w:val="00F32C19"/>
    <w:rsid w:val="00F348B8"/>
    <w:rsid w:val="00F371B7"/>
    <w:rsid w:val="00F376DD"/>
    <w:rsid w:val="00F413F4"/>
    <w:rsid w:val="00F41FBB"/>
    <w:rsid w:val="00F44626"/>
    <w:rsid w:val="00F50C1F"/>
    <w:rsid w:val="00F50F60"/>
    <w:rsid w:val="00F52D27"/>
    <w:rsid w:val="00F52DBA"/>
    <w:rsid w:val="00F5589E"/>
    <w:rsid w:val="00F60713"/>
    <w:rsid w:val="00F634A1"/>
    <w:rsid w:val="00F64FD5"/>
    <w:rsid w:val="00F6536C"/>
    <w:rsid w:val="00F67949"/>
    <w:rsid w:val="00F71D6B"/>
    <w:rsid w:val="00F74364"/>
    <w:rsid w:val="00F757A5"/>
    <w:rsid w:val="00F75F91"/>
    <w:rsid w:val="00F83527"/>
    <w:rsid w:val="00F83CA1"/>
    <w:rsid w:val="00F8591D"/>
    <w:rsid w:val="00F87521"/>
    <w:rsid w:val="00F91CE6"/>
    <w:rsid w:val="00F92577"/>
    <w:rsid w:val="00F9264A"/>
    <w:rsid w:val="00F92E22"/>
    <w:rsid w:val="00FA0032"/>
    <w:rsid w:val="00FA00A2"/>
    <w:rsid w:val="00FA15F4"/>
    <w:rsid w:val="00FA4F55"/>
    <w:rsid w:val="00FA6C34"/>
    <w:rsid w:val="00FA7F03"/>
    <w:rsid w:val="00FB171C"/>
    <w:rsid w:val="00FB1EE1"/>
    <w:rsid w:val="00FB26E1"/>
    <w:rsid w:val="00FC21CB"/>
    <w:rsid w:val="00FC233D"/>
    <w:rsid w:val="00FC2C45"/>
    <w:rsid w:val="00FC331E"/>
    <w:rsid w:val="00FC657C"/>
    <w:rsid w:val="00FC7916"/>
    <w:rsid w:val="00FD0A09"/>
    <w:rsid w:val="00FD116D"/>
    <w:rsid w:val="00FD3681"/>
    <w:rsid w:val="00FD583F"/>
    <w:rsid w:val="00FD5860"/>
    <w:rsid w:val="00FD6D1F"/>
    <w:rsid w:val="00FD7488"/>
    <w:rsid w:val="00FD7A40"/>
    <w:rsid w:val="00FE1724"/>
    <w:rsid w:val="00FE2AAF"/>
    <w:rsid w:val="00FE42E5"/>
    <w:rsid w:val="00FE47C0"/>
    <w:rsid w:val="00FE48E5"/>
    <w:rsid w:val="00FE49C0"/>
    <w:rsid w:val="00FF16B4"/>
    <w:rsid w:val="00FF1797"/>
    <w:rsid w:val="00FF4CAC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8B8C8"/>
  <w15:docId w15:val="{CF1CE5B0-D96A-41DE-8096-C8985A90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1761"/>
    <w:pPr>
      <w:spacing w:after="0"/>
      <w:jc w:val="both"/>
    </w:pPr>
    <w:rPr>
      <w:rFonts w:ascii="Montserrat" w:eastAsiaTheme="minorEastAsia" w:hAnsi="Montserrat"/>
      <w:sz w:val="20"/>
      <w:szCs w:val="22"/>
    </w:rPr>
  </w:style>
  <w:style w:type="paragraph" w:styleId="Titre1">
    <w:name w:val="heading 1"/>
    <w:basedOn w:val="Normal"/>
    <w:link w:val="Titre1Car"/>
    <w:uiPriority w:val="4"/>
    <w:qFormat/>
    <w:rsid w:val="00472F1B"/>
    <w:pPr>
      <w:spacing w:after="240"/>
      <w:outlineLvl w:val="0"/>
    </w:pPr>
    <w:rPr>
      <w:rFonts w:cstheme="majorHAnsi"/>
      <w:b/>
      <w:noProof/>
      <w:color w:val="6AA07B"/>
      <w:sz w:val="40"/>
      <w:szCs w:val="36"/>
      <w:lang w:bidi="fr-FR"/>
    </w:rPr>
  </w:style>
  <w:style w:type="paragraph" w:styleId="Titre2">
    <w:name w:val="heading 2"/>
    <w:basedOn w:val="Normal"/>
    <w:next w:val="Normal"/>
    <w:link w:val="Titre2Car"/>
    <w:uiPriority w:val="4"/>
    <w:qFormat/>
    <w:rsid w:val="00E22174"/>
    <w:pPr>
      <w:keepNext/>
      <w:spacing w:before="240" w:after="240" w:line="240" w:lineRule="auto"/>
      <w:outlineLvl w:val="1"/>
    </w:pPr>
    <w:rPr>
      <w:rFonts w:eastAsiaTheme="majorEastAsia" w:cstheme="majorBidi"/>
      <w:b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5"/>
    <w:unhideWhenUsed/>
    <w:qFormat/>
    <w:rsid w:val="005D047D"/>
    <w:pPr>
      <w:keepNext/>
      <w:keepLines/>
      <w:spacing w:before="120" w:after="120"/>
      <w:outlineLvl w:val="2"/>
    </w:pPr>
    <w:rPr>
      <w:rFonts w:eastAsiaTheme="majorEastAsia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1"/>
    <w:unhideWhenUsed/>
    <w:qFormat/>
    <w:rsid w:val="005C30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uiPriority w:val="1"/>
    <w:qFormat/>
    <w:rsid w:val="00B1660F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reCar">
    <w:name w:val="Titre Car"/>
    <w:basedOn w:val="Policepardfaut"/>
    <w:link w:val="Titre"/>
    <w:uiPriority w:val="1"/>
    <w:rsid w:val="00B1660F"/>
    <w:rPr>
      <w:rFonts w:asciiTheme="majorHAnsi" w:eastAsiaTheme="majorEastAsia" w:hAnsiTheme="majorHAnsi" w:cstheme="majorBidi"/>
      <w:b/>
      <w:bCs/>
      <w:sz w:val="72"/>
      <w:szCs w:val="52"/>
    </w:rPr>
  </w:style>
  <w:style w:type="paragraph" w:styleId="Sous-titre">
    <w:name w:val="Subtitle"/>
    <w:basedOn w:val="Normal"/>
    <w:link w:val="Sous-titreCar"/>
    <w:uiPriority w:val="2"/>
    <w:qFormat/>
    <w:rsid w:val="00B1660F"/>
    <w:pPr>
      <w:framePr w:hSpace="180" w:wrap="around" w:vAnchor="text" w:hAnchor="margin" w:y="1167"/>
    </w:pPr>
    <w:rPr>
      <w:b/>
      <w:caps/>
      <w:spacing w:val="20"/>
      <w:sz w:val="32"/>
    </w:rPr>
  </w:style>
  <w:style w:type="character" w:customStyle="1" w:styleId="Sous-titreCar">
    <w:name w:val="Sous-titre Car"/>
    <w:basedOn w:val="Policepardfaut"/>
    <w:link w:val="Sous-titre"/>
    <w:uiPriority w:val="2"/>
    <w:rsid w:val="00B1660F"/>
    <w:rPr>
      <w:rFonts w:eastAsiaTheme="minorEastAsia"/>
      <w:caps/>
      <w:spacing w:val="20"/>
      <w:sz w:val="32"/>
      <w:szCs w:val="22"/>
    </w:rPr>
  </w:style>
  <w:style w:type="character" w:customStyle="1" w:styleId="Titre1Car">
    <w:name w:val="Titre 1 Car"/>
    <w:basedOn w:val="Policepardfaut"/>
    <w:link w:val="Titre1"/>
    <w:uiPriority w:val="4"/>
    <w:rsid w:val="00472F1B"/>
    <w:rPr>
      <w:rFonts w:ascii="Montserrat" w:eastAsiaTheme="minorEastAsia" w:hAnsi="Montserrat" w:cstheme="majorHAnsi"/>
      <w:b/>
      <w:noProof/>
      <w:color w:val="6AA07B"/>
      <w:sz w:val="40"/>
      <w:szCs w:val="36"/>
      <w:lang w:bidi="fr-FR"/>
    </w:rPr>
  </w:style>
  <w:style w:type="paragraph" w:styleId="En-tte">
    <w:name w:val="header"/>
    <w:basedOn w:val="Normal"/>
    <w:link w:val="En-tteCar"/>
    <w:uiPriority w:val="8"/>
    <w:unhideWhenUsed/>
    <w:rsid w:val="005037F0"/>
  </w:style>
  <w:style w:type="character" w:customStyle="1" w:styleId="En-tteCar">
    <w:name w:val="En-tête Car"/>
    <w:basedOn w:val="Policepardfaut"/>
    <w:link w:val="En-tte"/>
    <w:uiPriority w:val="8"/>
    <w:rsid w:val="0093335D"/>
  </w:style>
  <w:style w:type="paragraph" w:styleId="Pieddepage">
    <w:name w:val="footer"/>
    <w:basedOn w:val="Normal"/>
    <w:link w:val="PieddepageCar"/>
    <w:uiPriority w:val="99"/>
    <w:unhideWhenUsed/>
    <w:rsid w:val="005037F0"/>
  </w:style>
  <w:style w:type="character" w:customStyle="1" w:styleId="PieddepageCar">
    <w:name w:val="Pied de page Car"/>
    <w:basedOn w:val="Policepardfaut"/>
    <w:link w:val="Pieddepage"/>
    <w:uiPriority w:val="99"/>
    <w:rsid w:val="005037F0"/>
    <w:rPr>
      <w:sz w:val="24"/>
      <w:szCs w:val="24"/>
    </w:rPr>
  </w:style>
  <w:style w:type="paragraph" w:customStyle="1" w:styleId="Nom">
    <w:name w:val="Nom"/>
    <w:basedOn w:val="Normal"/>
    <w:uiPriority w:val="3"/>
    <w:qFormat/>
    <w:rsid w:val="00B1660F"/>
    <w:pPr>
      <w:spacing w:line="240" w:lineRule="auto"/>
      <w:jc w:val="right"/>
    </w:pPr>
  </w:style>
  <w:style w:type="character" w:customStyle="1" w:styleId="Titre2Car">
    <w:name w:val="Titre 2 Car"/>
    <w:basedOn w:val="Policepardfaut"/>
    <w:link w:val="Titre2"/>
    <w:uiPriority w:val="4"/>
    <w:rsid w:val="00E22174"/>
    <w:rPr>
      <w:rFonts w:ascii="Montserrat" w:eastAsiaTheme="majorEastAsia" w:hAnsi="Montserrat" w:cstheme="majorBidi"/>
      <w:b/>
      <w:sz w:val="32"/>
      <w:szCs w:val="26"/>
    </w:rPr>
  </w:style>
  <w:style w:type="table" w:styleId="Grilledutableau">
    <w:name w:val="Table Grid"/>
    <w:basedOn w:val="Tableau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unhideWhenUsed/>
    <w:rsid w:val="00D86945"/>
    <w:rPr>
      <w:color w:val="808080"/>
    </w:rPr>
  </w:style>
  <w:style w:type="paragraph" w:customStyle="1" w:styleId="Contenu">
    <w:name w:val="Contenu"/>
    <w:basedOn w:val="Normal"/>
    <w:link w:val="Caractredecontenu"/>
    <w:qFormat/>
    <w:rsid w:val="005C67D5"/>
  </w:style>
  <w:style w:type="paragraph" w:customStyle="1" w:styleId="Textedemiseenvidence">
    <w:name w:val="Texte de mise en évidence"/>
    <w:basedOn w:val="Normal"/>
    <w:link w:val="Caractredetextedemiseenvidence"/>
    <w:qFormat/>
    <w:rsid w:val="00DF027C"/>
  </w:style>
  <w:style w:type="character" w:customStyle="1" w:styleId="Caractredecontenu">
    <w:name w:val="Caractère de contenu"/>
    <w:basedOn w:val="Policepardfaut"/>
    <w:link w:val="Contenu"/>
    <w:rsid w:val="005C67D5"/>
    <w:rPr>
      <w:rFonts w:ascii="Montserrat" w:eastAsiaTheme="minorEastAsia" w:hAnsi="Montserrat"/>
      <w:sz w:val="20"/>
      <w:szCs w:val="22"/>
    </w:rPr>
  </w:style>
  <w:style w:type="character" w:customStyle="1" w:styleId="Caractredetextedemiseenvidence">
    <w:name w:val="Caractère de texte de mise en évidence"/>
    <w:basedOn w:val="Policepardfau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8158B"/>
    <w:pPr>
      <w:keepLines/>
      <w:spacing w:after="0" w:line="259" w:lineRule="auto"/>
      <w:outlineLvl w:val="9"/>
    </w:pPr>
    <w:rPr>
      <w:bCs/>
      <w:color w:val="auto"/>
      <w:sz w:val="24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1660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1660F"/>
    <w:pPr>
      <w:spacing w:after="100"/>
      <w:ind w:left="280"/>
    </w:pPr>
  </w:style>
  <w:style w:type="character" w:styleId="Lienhypertexte">
    <w:name w:val="Hyperlink"/>
    <w:basedOn w:val="Policepardfaut"/>
    <w:uiPriority w:val="99"/>
    <w:unhideWhenUsed/>
    <w:rsid w:val="00B1660F"/>
    <w:rPr>
      <w:color w:val="3592C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71D6B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71D6B"/>
    <w:rPr>
      <w:rFonts w:eastAsiaTheme="minorEastAsia"/>
      <w:b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71D6B"/>
    <w:rPr>
      <w:vertAlign w:val="superscript"/>
    </w:rPr>
  </w:style>
  <w:style w:type="paragraph" w:styleId="Paragraphedeliste">
    <w:name w:val="List Paragraph"/>
    <w:basedOn w:val="Normal"/>
    <w:uiPriority w:val="34"/>
    <w:unhideWhenUsed/>
    <w:qFormat/>
    <w:rsid w:val="00720E4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5"/>
    <w:rsid w:val="005D047D"/>
    <w:rPr>
      <w:rFonts w:ascii="Montserrat" w:eastAsiaTheme="majorEastAsia" w:hAnsi="Montserrat" w:cstheme="majorBidi"/>
      <w:b/>
    </w:rPr>
  </w:style>
  <w:style w:type="paragraph" w:styleId="Lgende">
    <w:name w:val="caption"/>
    <w:basedOn w:val="Normal"/>
    <w:next w:val="Normal"/>
    <w:uiPriority w:val="99"/>
    <w:unhideWhenUsed/>
    <w:rsid w:val="005F770D"/>
    <w:pPr>
      <w:spacing w:after="200" w:line="240" w:lineRule="auto"/>
    </w:pPr>
    <w:rPr>
      <w:i/>
      <w:iCs/>
      <w:color w:val="2C423D"/>
      <w:sz w:val="18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561ECF"/>
    <w:pPr>
      <w:spacing w:after="100"/>
      <w:ind w:left="560"/>
    </w:pPr>
  </w:style>
  <w:style w:type="paragraph" w:styleId="Tabledesillustrations">
    <w:name w:val="table of figures"/>
    <w:basedOn w:val="Normal"/>
    <w:next w:val="Normal"/>
    <w:uiPriority w:val="99"/>
    <w:unhideWhenUsed/>
    <w:rsid w:val="005B3CD2"/>
  </w:style>
  <w:style w:type="paragraph" w:styleId="Notedefin">
    <w:name w:val="endnote text"/>
    <w:basedOn w:val="Normal"/>
    <w:link w:val="NotedefinCar"/>
    <w:uiPriority w:val="99"/>
    <w:semiHidden/>
    <w:unhideWhenUsed/>
    <w:rsid w:val="00FA7F03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A7F03"/>
    <w:rPr>
      <w:rFonts w:eastAsiaTheme="minorEastAsia"/>
      <w:b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A7F03"/>
    <w:rPr>
      <w:vertAlign w:val="superscript"/>
    </w:rPr>
  </w:style>
  <w:style w:type="paragraph" w:customStyle="1" w:styleId="Partiesmissions">
    <w:name w:val="Parties missions"/>
    <w:basedOn w:val="Normal"/>
    <w:link w:val="PartiesmissionsCar"/>
    <w:qFormat/>
    <w:rsid w:val="00517085"/>
    <w:pPr>
      <w:spacing w:after="120"/>
    </w:pPr>
    <w:rPr>
      <w:rFonts w:asciiTheme="majorHAnsi" w:hAnsiTheme="majorHAnsi" w:cstheme="majorHAnsi"/>
      <w:szCs w:val="20"/>
    </w:rPr>
  </w:style>
  <w:style w:type="character" w:customStyle="1" w:styleId="PartiesmissionsCar">
    <w:name w:val="Parties missions Car"/>
    <w:basedOn w:val="Policepardfaut"/>
    <w:link w:val="Partiesmissions"/>
    <w:rsid w:val="00517085"/>
    <w:rPr>
      <w:rFonts w:asciiTheme="majorHAnsi" w:eastAsiaTheme="minorEastAsia" w:hAnsiTheme="majorHAnsi" w:cstheme="majorHAnsi"/>
      <w:b/>
      <w:szCs w:val="20"/>
    </w:rPr>
  </w:style>
  <w:style w:type="table" w:styleId="TableauGrille1Clair">
    <w:name w:val="Grid Table 1 Light"/>
    <w:basedOn w:val="TableauNormal"/>
    <w:uiPriority w:val="46"/>
    <w:rsid w:val="00911A30"/>
    <w:pPr>
      <w:spacing w:after="0" w:line="240" w:lineRule="auto"/>
    </w:pPr>
    <w:tblPr>
      <w:tblStyleRowBandSize w:val="1"/>
      <w:tblStyleColBandSize w:val="1"/>
      <w:tblBorders>
        <w:top w:val="single" w:sz="4" w:space="0" w:color="7A74D3" w:themeColor="text1" w:themeTint="66"/>
        <w:left w:val="single" w:sz="4" w:space="0" w:color="7A74D3" w:themeColor="text1" w:themeTint="66"/>
        <w:bottom w:val="single" w:sz="4" w:space="0" w:color="7A74D3" w:themeColor="text1" w:themeTint="66"/>
        <w:right w:val="single" w:sz="4" w:space="0" w:color="7A74D3" w:themeColor="text1" w:themeTint="66"/>
        <w:insideH w:val="single" w:sz="4" w:space="0" w:color="7A74D3" w:themeColor="text1" w:themeTint="66"/>
        <w:insideV w:val="single" w:sz="4" w:space="0" w:color="7A74D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4139B3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139B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4Car">
    <w:name w:val="Titre 4 Car"/>
    <w:basedOn w:val="Policepardfaut"/>
    <w:link w:val="Titre4"/>
    <w:uiPriority w:val="1"/>
    <w:rsid w:val="005C305B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character" w:styleId="lev">
    <w:name w:val="Strong"/>
    <w:basedOn w:val="Policepardfaut"/>
    <w:uiPriority w:val="22"/>
    <w:qFormat/>
    <w:rsid w:val="00ED52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2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5D3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4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72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an-r\AppData\Roaming\Microsoft\Templates\Rapport%20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Sean RAMAGET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677065-4D87-46AA-9EBA-9CDF3CA3C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.dotx</Template>
  <TotalTime>333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Sean RAMAGET</dc:creator>
  <cp:keywords/>
  <cp:lastModifiedBy>Leo CASTRE</cp:lastModifiedBy>
  <cp:revision>9</cp:revision>
  <cp:lastPrinted>2024-06-20T08:41:00Z</cp:lastPrinted>
  <dcterms:created xsi:type="dcterms:W3CDTF">2024-06-20T09:02:00Z</dcterms:created>
  <dcterms:modified xsi:type="dcterms:W3CDTF">2025-12-12T15:27:00Z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